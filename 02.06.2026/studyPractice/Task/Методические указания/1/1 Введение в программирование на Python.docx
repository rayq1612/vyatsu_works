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F8F" w:rsidRPr="007D1FED" w:rsidRDefault="004A2F8F" w:rsidP="007D1FED">
      <w:pPr>
        <w:pStyle w:val="Heading1"/>
        <w:keepNext/>
        <w:keepLines/>
        <w:spacing w:before="240" w:after="0" w:line="259" w:lineRule="auto"/>
        <w:ind w:firstLine="0"/>
        <w:jc w:val="both"/>
        <w:rPr>
          <w:rFonts w:ascii="Calibri Light" w:hAnsi="Calibri Light" w:cs="Calibri Light"/>
          <w:color w:val="2E74B5"/>
          <w:sz w:val="32"/>
          <w:szCs w:val="32"/>
          <w:lang w:eastAsia="en-US"/>
        </w:rPr>
      </w:pPr>
      <w:r w:rsidRPr="007D1FED">
        <w:rPr>
          <w:rFonts w:ascii="Calibri Light" w:hAnsi="Calibri Light" w:cs="Calibri Light"/>
          <w:color w:val="2E74B5"/>
          <w:sz w:val="32"/>
          <w:szCs w:val="32"/>
          <w:lang w:eastAsia="en-US"/>
        </w:rPr>
        <w:t>Введение в программирование на Python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90F48" w:rsidRDefault="004A2F8F" w:rsidP="00790F48">
      <w:pPr>
        <w:pStyle w:val="Heading2"/>
      </w:pPr>
      <w:r w:rsidRPr="00790F48">
        <w:t>Введение в язык Python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Язык </w:t>
      </w:r>
      <w:r w:rsidRPr="000D1BEC">
        <w:rPr>
          <w:rStyle w:val="a3"/>
          <w:sz w:val="22"/>
          <w:szCs w:val="22"/>
          <w:lang w:val="en-US" w:eastAsia="en-US"/>
        </w:rPr>
        <w:t>Python</w:t>
      </w:r>
      <w:r w:rsidRPr="007D1FED">
        <w:rPr>
          <w:sz w:val="22"/>
          <w:szCs w:val="22"/>
          <w:lang w:eastAsia="en-US"/>
        </w:rPr>
        <w:t xml:space="preserve"> – это высокоуровневый интерпретируемый язык программирования, нацеленный на повышение продуктивности разработки и читаемости кода. Синтаксис Pythonминималистичен, и в то же время язык обладает богатой стандартной библиотекой с широким набором функций.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Ввиду своей простоты и наглядности и большого количества библиотек по работе с данными Python на сегодня является одним из самых популярных языков </w:t>
      </w:r>
      <w:r>
        <w:rPr>
          <w:sz w:val="22"/>
          <w:szCs w:val="22"/>
          <w:lang w:eastAsia="en-US"/>
        </w:rPr>
        <w:t>для решения самых разных задач.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90F48" w:rsidRDefault="004A2F8F" w:rsidP="00790F48">
      <w:pPr>
        <w:pStyle w:val="Heading2"/>
      </w:pPr>
      <w:r w:rsidRPr="00790F48">
        <w:t>Установка интерпретатора Python и необходимых модулей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Наиболее простой способ установить Python с необходимыми библиотеками – скачать дистрибутив </w:t>
      </w:r>
      <w:r w:rsidRPr="000D1BEC">
        <w:rPr>
          <w:rStyle w:val="a3"/>
          <w:sz w:val="22"/>
          <w:szCs w:val="22"/>
          <w:lang w:val="en-US" w:eastAsia="en-US"/>
        </w:rPr>
        <w:t>Anaconda</w:t>
      </w:r>
      <w:r w:rsidRPr="007D1FED">
        <w:rPr>
          <w:sz w:val="22"/>
          <w:szCs w:val="22"/>
          <w:lang w:eastAsia="en-US"/>
        </w:rPr>
        <w:t xml:space="preserve">, который уже включает всё необходимое: Python, интерактивную оболочку </w:t>
      </w:r>
      <w:r w:rsidRPr="000D1BEC">
        <w:rPr>
          <w:rStyle w:val="a3"/>
          <w:sz w:val="22"/>
          <w:szCs w:val="22"/>
          <w:lang w:val="en-US" w:eastAsia="en-US"/>
        </w:rPr>
        <w:t>IPython</w:t>
      </w:r>
      <w:r w:rsidRPr="007D1FED">
        <w:rPr>
          <w:sz w:val="22"/>
          <w:szCs w:val="22"/>
          <w:lang w:eastAsia="en-US"/>
        </w:rPr>
        <w:t>, набор библиотек для расчётов и моделирования и т.д.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Скачать дистрибутив Anaconda для своей операционной системы можно на сайте </w:t>
      </w:r>
      <w:hyperlink r:id="rId5" w:history="1">
        <w:r w:rsidRPr="00BB5ED1">
          <w:rPr>
            <w:color w:val="0070C0"/>
            <w:sz w:val="22"/>
            <w:szCs w:val="22"/>
            <w:u w:val="single"/>
            <w:lang w:eastAsia="en-US"/>
          </w:rPr>
          <w:t>http://continuum.io</w:t>
        </w:r>
      </w:hyperlink>
      <w:r w:rsidRPr="007D1FED">
        <w:rPr>
          <w:sz w:val="22"/>
          <w:szCs w:val="22"/>
          <w:lang w:eastAsia="en-US"/>
        </w:rPr>
        <w:t>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Необходимо запустить </w:t>
      </w:r>
      <w:r>
        <w:rPr>
          <w:sz w:val="22"/>
          <w:szCs w:val="22"/>
          <w:lang w:eastAsia="en-US"/>
        </w:rPr>
        <w:t>загруженный</w:t>
      </w:r>
      <w:r w:rsidRPr="007D1FED">
        <w:rPr>
          <w:sz w:val="22"/>
          <w:szCs w:val="22"/>
          <w:lang w:eastAsia="en-US"/>
        </w:rPr>
        <w:t xml:space="preserve"> инсталлятор. При установке все настройки можно оставить поумолчанию.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Можно ставить Python и не из дистрибутива Anaconda. Тогда для установки некоторых библиотек необходимо будет предварительно установить Build Tools, так как некоторые библиотеки представлены в виде исходного кода, который должен быть скомпилирован на целевой платформе.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90F48" w:rsidRDefault="004A2F8F" w:rsidP="00790F48">
      <w:pPr>
        <w:pStyle w:val="Heading2"/>
      </w:pPr>
      <w:r w:rsidRPr="00790F48">
        <w:t>Работа с интерпретатором Python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Дистрибутив Anaconda включает в себя среду </w:t>
      </w:r>
      <w:r w:rsidRPr="000D1BEC">
        <w:rPr>
          <w:rStyle w:val="a3"/>
          <w:sz w:val="22"/>
          <w:szCs w:val="22"/>
          <w:lang w:val="en-US" w:eastAsia="en-US"/>
        </w:rPr>
        <w:t>Spyder</w:t>
      </w:r>
      <w:r w:rsidRPr="007D1FED">
        <w:rPr>
          <w:sz w:val="22"/>
          <w:szCs w:val="22"/>
          <w:lang w:eastAsia="en-US"/>
        </w:rPr>
        <w:t>. Среда позволяет редактировать скрипты Python и выполнять их, выполнять команды в консоли Python и IPython, отображает справку по функциям и параметрам функций, обладает автодополнением кода, визуальными подсказками, ведёт журнал выполненных команд, которые затем могут быть сохранены в скрипт и т.д.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При первом запуске Spyder может возникнуть ошибка:</w:t>
      </w:r>
    </w:p>
    <w:p w:rsidR="004A2F8F" w:rsidRDefault="004A2F8F" w:rsidP="005701F1">
      <w:pPr>
        <w:keepNext/>
        <w:jc w:val="center"/>
      </w:pPr>
      <w:r w:rsidRPr="00C93E2D">
        <w:rPr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216.75pt;height:94.5pt;visibility:visible">
            <v:imagedata r:id="rId6" o:title=""/>
          </v:shape>
        </w:pict>
      </w:r>
    </w:p>
    <w:p w:rsidR="004A2F8F" w:rsidRPr="007D1FED" w:rsidRDefault="004A2F8F" w:rsidP="005701F1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Сообщение об ошибке при запуске </w:t>
      </w:r>
      <w:r>
        <w:rPr>
          <w:lang w:val="en-US"/>
        </w:rPr>
        <w:t>Spyder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Проблема решается следующим образом. Пусть Anaconda установлена в каталог </w:t>
      </w:r>
      <w:r w:rsidRPr="00A374BC">
        <w:rPr>
          <w:rStyle w:val="a3"/>
          <w:sz w:val="24"/>
          <w:szCs w:val="24"/>
          <w:lang w:eastAsia="en-US"/>
        </w:rPr>
        <w:t>ANACONDA_DIR</w:t>
      </w:r>
      <w:r w:rsidRPr="007D1FED">
        <w:rPr>
          <w:sz w:val="22"/>
          <w:szCs w:val="22"/>
          <w:lang w:eastAsia="en-US"/>
        </w:rPr>
        <w:t xml:space="preserve"> (по умолчанию это </w:t>
      </w:r>
      <w:r w:rsidRPr="00A374BC">
        <w:rPr>
          <w:rStyle w:val="a3"/>
          <w:sz w:val="24"/>
          <w:szCs w:val="24"/>
          <w:lang w:eastAsia="en-US"/>
        </w:rPr>
        <w:t>c:\Users\&lt;user&gt;\AppData\Local\Continuum\Anaconda3\</w:t>
      </w:r>
      <w:r w:rsidRPr="007D1FED">
        <w:rPr>
          <w:sz w:val="22"/>
          <w:szCs w:val="22"/>
          <w:lang w:eastAsia="en-US"/>
        </w:rPr>
        <w:t xml:space="preserve">). Тогда необходимо скопировать каталог </w:t>
      </w:r>
      <w:r w:rsidRPr="00A374BC">
        <w:rPr>
          <w:rStyle w:val="a3"/>
          <w:sz w:val="24"/>
          <w:szCs w:val="24"/>
          <w:lang w:eastAsia="en-US"/>
        </w:rPr>
        <w:t>ANACONDA_DIR \Library\plugins\platforms</w:t>
      </w:r>
      <w:r w:rsidRPr="007D1FED">
        <w:rPr>
          <w:sz w:val="22"/>
          <w:szCs w:val="22"/>
          <w:lang w:eastAsia="en-US"/>
        </w:rPr>
        <w:t xml:space="preserve"> в каталог </w:t>
      </w:r>
      <w:r w:rsidRPr="00A374BC">
        <w:rPr>
          <w:rStyle w:val="a3"/>
          <w:sz w:val="24"/>
          <w:szCs w:val="24"/>
          <w:lang w:eastAsia="en-US"/>
        </w:rPr>
        <w:t>ANACONDA_DIR</w:t>
      </w:r>
      <w:r w:rsidRPr="007D1FED">
        <w:rPr>
          <w:sz w:val="22"/>
          <w:szCs w:val="22"/>
          <w:lang w:eastAsia="en-US"/>
        </w:rPr>
        <w:t>. После этого Spyder должен запускаться без проблем.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Вот как выглядит главное окно Spyder:</w:t>
      </w:r>
    </w:p>
    <w:p w:rsidR="004A2F8F" w:rsidRDefault="004A2F8F" w:rsidP="005701F1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3" o:spid="_x0000_i1026" type="#_x0000_t75" style="width:412.5pt;height:246pt;visibility:visible">
            <v:imagedata r:id="rId7" o:title=""/>
          </v:shape>
        </w:pict>
      </w:r>
    </w:p>
    <w:p w:rsidR="004A2F8F" w:rsidRPr="007D1FED" w:rsidRDefault="004A2F8F" w:rsidP="005701F1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Главное окно </w:t>
      </w:r>
      <w:r>
        <w:rPr>
          <w:lang w:val="en-US"/>
        </w:rPr>
        <w:t>Spyder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В левой части расположен редактор скриптов с подсветкой синтаксиса и автодополнением. Писать код можно в нём. В правой части экрана сверху можно посмотреть информацию по переменным, расположенным в памяти, их типу и размерности.</w:t>
      </w:r>
    </w:p>
    <w:p w:rsidR="004A2F8F" w:rsidRDefault="004A2F8F" w:rsidP="00A374BC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4" o:spid="_x0000_i1027" type="#_x0000_t75" style="width:207pt;height:81.75pt;visibility:visible">
            <v:imagedata r:id="rId8" o:title=""/>
          </v:shape>
        </w:pict>
      </w:r>
    </w:p>
    <w:p w:rsidR="004A2F8F" w:rsidRPr="007D1FED" w:rsidRDefault="004A2F8F" w:rsidP="00A374BC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Менеджер переменных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Следующая вкладка позволяет просматривать структуру каталогов, выполнять операции с файлами, запускать Python для указанного каталога.</w:t>
      </w:r>
    </w:p>
    <w:p w:rsidR="004A2F8F" w:rsidRDefault="004A2F8F" w:rsidP="00A374BC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5" o:spid="_x0000_i1028" type="#_x0000_t75" style="width:207.75pt;height:222.75pt;visibility:visible">
            <v:imagedata r:id="rId9" o:title=""/>
          </v:shape>
        </w:pict>
      </w:r>
    </w:p>
    <w:p w:rsidR="004A2F8F" w:rsidRPr="007D1FED" w:rsidRDefault="004A2F8F" w:rsidP="00A374BC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Фай</w:t>
      </w:r>
      <w:r>
        <w:rPr>
          <w:noProof/>
        </w:rPr>
        <w:t>ловый менеджер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Следующая вкладка отображает справку по указанному модулю или функции. Для отображения справки необходимо поставить курсор на интересующую функцию и нажать сочетание</w:t>
      </w:r>
      <w:r>
        <w:rPr>
          <w:sz w:val="22"/>
          <w:szCs w:val="22"/>
          <w:lang w:eastAsia="en-US"/>
        </w:rPr>
        <w:t xml:space="preserve"> клавиш</w:t>
      </w:r>
      <w:r w:rsidRPr="000D1BEC">
        <w:rPr>
          <w:rStyle w:val="a3"/>
          <w:sz w:val="22"/>
          <w:szCs w:val="22"/>
          <w:lang w:val="en-US" w:eastAsia="en-US"/>
        </w:rPr>
        <w:t>Ctrl</w:t>
      </w:r>
      <w:r w:rsidRPr="00230C8A">
        <w:rPr>
          <w:rStyle w:val="a3"/>
          <w:sz w:val="22"/>
          <w:szCs w:val="22"/>
          <w:lang w:eastAsia="en-US"/>
        </w:rPr>
        <w:t>+</w:t>
      </w:r>
      <w:r w:rsidRPr="000D1BEC">
        <w:rPr>
          <w:rStyle w:val="a3"/>
          <w:sz w:val="22"/>
          <w:szCs w:val="22"/>
          <w:lang w:val="en-US" w:eastAsia="en-US"/>
        </w:rPr>
        <w:t>I</w:t>
      </w:r>
      <w:r w:rsidRPr="007D1FED">
        <w:rPr>
          <w:sz w:val="22"/>
          <w:szCs w:val="22"/>
          <w:lang w:eastAsia="en-US"/>
        </w:rPr>
        <w:t>.</w:t>
      </w:r>
    </w:p>
    <w:p w:rsidR="004A2F8F" w:rsidRDefault="004A2F8F" w:rsidP="00A374BC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6" o:spid="_x0000_i1029" type="#_x0000_t75" style="width:228.75pt;height:132.75pt;visibility:visible">
            <v:imagedata r:id="rId10" o:title=""/>
          </v:shape>
        </w:pict>
      </w:r>
    </w:p>
    <w:p w:rsidR="004A2F8F" w:rsidRPr="007D1FED" w:rsidRDefault="004A2F8F" w:rsidP="00A374BC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Отображение справки по функциям и модулям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Справку по заданному модулю или функции можно получить и из консоли Python (см. про консоль ниже), выполнив команду help</w:t>
      </w:r>
      <w:r>
        <w:rPr>
          <w:sz w:val="22"/>
          <w:szCs w:val="22"/>
          <w:lang w:eastAsia="en-US"/>
        </w:rPr>
        <w:t xml:space="preserve"> с параметром, например</w:t>
      </w:r>
    </w:p>
    <w:p w:rsidR="004A2F8F" w:rsidRPr="007D1FED" w:rsidRDefault="004A2F8F" w:rsidP="00A374BC">
      <w:pPr>
        <w:pStyle w:val="a7"/>
      </w:pPr>
      <w:r w:rsidRPr="007D1FED">
        <w:t>help('numpy.random.shuffle')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Справа внизу располагается консоль Python, журнал выполненных команд и консоль IPython. Здесь можно вводить свои команды и экспериментировать с возможностями языка.</w:t>
      </w:r>
    </w:p>
    <w:p w:rsidR="004A2F8F" w:rsidRDefault="004A2F8F" w:rsidP="00BD382C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7" o:spid="_x0000_i1030" type="#_x0000_t75" style="width:235.5pt;height:100.5pt;visibility:visible">
            <v:imagedata r:id="rId11" o:title=""/>
          </v:shape>
        </w:pict>
      </w:r>
    </w:p>
    <w:p w:rsidR="004A2F8F" w:rsidRPr="007D1FED" w:rsidRDefault="004A2F8F" w:rsidP="00BD382C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Стандартная консоль </w:t>
      </w:r>
      <w:r>
        <w:rPr>
          <w:lang w:val="en-US"/>
        </w:rPr>
        <w:t>Python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Default="004A2F8F" w:rsidP="00BD382C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8" o:spid="_x0000_i1031" type="#_x0000_t75" style="width:225.75pt;height:78pt;visibility:visible">
            <v:imagedata r:id="rId12" o:title=""/>
          </v:shape>
        </w:pict>
      </w:r>
    </w:p>
    <w:p w:rsidR="004A2F8F" w:rsidRPr="007D1FED" w:rsidRDefault="004A2F8F" w:rsidP="00BD382C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>Журнал выполненных команд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Скрипты можно создавать не только в Spyder, но и в любом текстовом редакторе. Удобно для этого использовать редактор с подсветкой синтаксиса, например, </w:t>
      </w:r>
      <w:r w:rsidRPr="000D1BEC">
        <w:rPr>
          <w:rStyle w:val="a3"/>
          <w:sz w:val="22"/>
          <w:szCs w:val="22"/>
          <w:lang w:val="en-US" w:eastAsia="en-US"/>
        </w:rPr>
        <w:t>SublimeText</w:t>
      </w:r>
      <w:r w:rsidRPr="007D1FED">
        <w:rPr>
          <w:sz w:val="22"/>
          <w:szCs w:val="22"/>
          <w:lang w:eastAsia="en-US"/>
        </w:rPr>
        <w:t xml:space="preserve"> или </w:t>
      </w:r>
      <w:r w:rsidRPr="000D1BEC">
        <w:rPr>
          <w:rStyle w:val="a3"/>
          <w:sz w:val="22"/>
          <w:szCs w:val="22"/>
          <w:lang w:val="en-US" w:eastAsia="en-US"/>
        </w:rPr>
        <w:t>Notepad</w:t>
      </w:r>
      <w:r w:rsidRPr="00DA1CA4">
        <w:rPr>
          <w:rStyle w:val="a3"/>
          <w:sz w:val="22"/>
          <w:szCs w:val="22"/>
          <w:lang w:eastAsia="en-US"/>
        </w:rPr>
        <w:t>++</w:t>
      </w:r>
      <w:r w:rsidRPr="007D1FED">
        <w:rPr>
          <w:sz w:val="22"/>
          <w:szCs w:val="22"/>
          <w:lang w:eastAsia="en-US"/>
        </w:rPr>
        <w:t xml:space="preserve">. Кроме того, существуют полноценные </w:t>
      </w:r>
      <w:r w:rsidRPr="000D1BEC">
        <w:rPr>
          <w:rStyle w:val="a3"/>
          <w:sz w:val="22"/>
          <w:szCs w:val="22"/>
          <w:lang w:val="en-US" w:eastAsia="en-US"/>
        </w:rPr>
        <w:t>IDE</w:t>
      </w:r>
      <w:r w:rsidRPr="007D1FED">
        <w:rPr>
          <w:sz w:val="22"/>
          <w:szCs w:val="22"/>
          <w:lang w:eastAsia="en-US"/>
        </w:rPr>
        <w:t xml:space="preserve"> (интегрированные среды разработки с редактором кода, автодополнением, отладчиком, рефакторингом и т.д.). Одной из лучших бесплатных IDE на сегодня является </w:t>
      </w:r>
      <w:r w:rsidRPr="000D1BEC">
        <w:rPr>
          <w:rStyle w:val="a3"/>
          <w:sz w:val="22"/>
          <w:szCs w:val="22"/>
          <w:lang w:val="en-US" w:eastAsia="en-US"/>
        </w:rPr>
        <w:t>PyCharm</w:t>
      </w:r>
      <w:r w:rsidRPr="007D1FED">
        <w:rPr>
          <w:sz w:val="22"/>
          <w:szCs w:val="22"/>
          <w:lang w:eastAsia="en-US"/>
        </w:rPr>
        <w:t xml:space="preserve"> от JetBrains.</w:t>
      </w:r>
    </w:p>
    <w:p w:rsidR="004A2F8F" w:rsidRDefault="004A2F8F" w:rsidP="00BD382C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9" o:spid="_x0000_i1032" type="#_x0000_t75" style="width:292.5pt;height:200.25pt;visibility:visible">
            <v:imagedata r:id="rId13" o:title=""/>
          </v:shape>
        </w:pict>
      </w:r>
    </w:p>
    <w:p w:rsidR="004A2F8F" w:rsidRPr="007D1FED" w:rsidRDefault="004A2F8F" w:rsidP="00BD382C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Окно редактора </w:t>
      </w:r>
      <w:r>
        <w:rPr>
          <w:lang w:val="en-US"/>
        </w:rPr>
        <w:t>Sublime Text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Default="004A2F8F" w:rsidP="00BD382C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10" o:spid="_x0000_i1033" type="#_x0000_t75" style="width:453.75pt;height:288.75pt;visibility:visible">
            <v:imagedata r:id="rId14" o:title=""/>
          </v:shape>
        </w:pict>
      </w:r>
    </w:p>
    <w:p w:rsidR="004A2F8F" w:rsidRPr="007D1FED" w:rsidRDefault="004A2F8F" w:rsidP="00BD382C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Окно </w:t>
      </w:r>
      <w:r>
        <w:rPr>
          <w:lang w:val="en-US"/>
        </w:rPr>
        <w:t>IDE</w:t>
      </w:r>
      <w:r w:rsidRPr="007C4972">
        <w:t xml:space="preserve"> </w:t>
      </w:r>
      <w:r>
        <w:rPr>
          <w:lang w:val="en-US"/>
        </w:rPr>
        <w:t>PyCharm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Запустить созданный скрипт (текстовый файл с расширением </w:t>
      </w:r>
      <w:r w:rsidRPr="00DA1CA4">
        <w:rPr>
          <w:rStyle w:val="a3"/>
          <w:sz w:val="22"/>
          <w:szCs w:val="22"/>
          <w:lang w:eastAsia="en-US"/>
        </w:rPr>
        <w:t>.</w:t>
      </w:r>
      <w:r w:rsidRPr="000D1BEC">
        <w:rPr>
          <w:rStyle w:val="a3"/>
          <w:sz w:val="22"/>
          <w:szCs w:val="22"/>
          <w:lang w:val="en-US" w:eastAsia="en-US"/>
        </w:rPr>
        <w:t>py</w:t>
      </w:r>
      <w:r w:rsidRPr="007D1FED">
        <w:rPr>
          <w:sz w:val="22"/>
          <w:szCs w:val="22"/>
          <w:lang w:eastAsia="en-US"/>
        </w:rPr>
        <w:t>) можно через командную строку, выполнив в ней команду:</w:t>
      </w:r>
    </w:p>
    <w:p w:rsidR="004A2F8F" w:rsidRPr="007D1FED" w:rsidRDefault="004A2F8F" w:rsidP="00BD382C">
      <w:pPr>
        <w:pStyle w:val="a7"/>
      </w:pPr>
      <w:r w:rsidRPr="007D1FED">
        <w:t>&gt;python script.py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где </w:t>
      </w:r>
      <w:r w:rsidRPr="000D1BEC">
        <w:rPr>
          <w:rStyle w:val="a3"/>
          <w:sz w:val="22"/>
          <w:szCs w:val="22"/>
          <w:lang w:val="en-US" w:eastAsia="en-US"/>
        </w:rPr>
        <w:t>script</w:t>
      </w:r>
      <w:r w:rsidRPr="00DA1CA4">
        <w:rPr>
          <w:rStyle w:val="a3"/>
          <w:sz w:val="22"/>
          <w:szCs w:val="22"/>
          <w:lang w:eastAsia="en-US"/>
        </w:rPr>
        <w:t>.</w:t>
      </w:r>
      <w:r w:rsidRPr="000D1BEC">
        <w:rPr>
          <w:rStyle w:val="a3"/>
          <w:sz w:val="22"/>
          <w:szCs w:val="22"/>
          <w:lang w:val="en-US" w:eastAsia="en-US"/>
        </w:rPr>
        <w:t>py</w:t>
      </w:r>
      <w:r w:rsidRPr="007D1FED">
        <w:rPr>
          <w:sz w:val="22"/>
          <w:szCs w:val="22"/>
          <w:lang w:eastAsia="en-US"/>
        </w:rPr>
        <w:t xml:space="preserve"> – запускаемый скрипт.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Вот пример запуска скрипта Python:</w:t>
      </w:r>
    </w:p>
    <w:p w:rsidR="004A2F8F" w:rsidRDefault="004A2F8F" w:rsidP="00522E4B">
      <w:pPr>
        <w:keepNext/>
        <w:jc w:val="center"/>
      </w:pPr>
      <w:r w:rsidRPr="00C93E2D">
        <w:rPr>
          <w:noProof/>
          <w:sz w:val="22"/>
          <w:szCs w:val="22"/>
        </w:rPr>
        <w:pict>
          <v:shape id="Рисунок 11" o:spid="_x0000_i1034" type="#_x0000_t75" style="width:347.25pt;height:138pt;visibility:visible">
            <v:imagedata r:id="rId15" o:title=""/>
          </v:shape>
        </w:pict>
      </w:r>
    </w:p>
    <w:p w:rsidR="004A2F8F" w:rsidRPr="007D1FED" w:rsidRDefault="004A2F8F" w:rsidP="00522E4B">
      <w:pPr>
        <w:pStyle w:val="Caption"/>
        <w:jc w:val="center"/>
        <w:rPr>
          <w:sz w:val="22"/>
          <w:szCs w:val="22"/>
          <w:lang w:eastAsia="en-US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Запуск скрипта </w:t>
      </w:r>
      <w:r>
        <w:rPr>
          <w:lang w:val="en-US"/>
        </w:rPr>
        <w:t>Python</w:t>
      </w:r>
      <w:r>
        <w:t>через командную строку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90F48" w:rsidRDefault="004A2F8F" w:rsidP="00790F48">
      <w:pPr>
        <w:pStyle w:val="Heading2"/>
      </w:pPr>
      <w:r w:rsidRPr="00790F48">
        <w:t>Справка по базовым возможностям языка Python</w:t>
      </w:r>
    </w:p>
    <w:p w:rsidR="004A2F8F" w:rsidRPr="00693BD1" w:rsidRDefault="004A2F8F" w:rsidP="00693BD1">
      <w:pPr>
        <w:pStyle w:val="Heading3"/>
      </w:pPr>
      <w:r w:rsidRPr="00693BD1">
        <w:t>Переменные и типы данных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В Python, как и в любом другом языке программирования, можно объявлять перемен</w:t>
      </w:r>
      <w:r>
        <w:rPr>
          <w:sz w:val="22"/>
          <w:szCs w:val="22"/>
          <w:lang w:eastAsia="en-US"/>
        </w:rPr>
        <w:t>ные, массивы, словари. Например</w:t>
      </w:r>
    </w:p>
    <w:p w:rsidR="004A2F8F" w:rsidRPr="00572D08" w:rsidRDefault="004A2F8F" w:rsidP="00572D08">
      <w:pPr>
        <w:pStyle w:val="a7"/>
      </w:pPr>
      <w:r w:rsidRPr="00572D08">
        <w:t xml:space="preserve">a = 10  </w:t>
      </w:r>
      <w:r w:rsidRPr="00DA1CA4">
        <w:rPr>
          <w:color w:val="BFBFBF"/>
        </w:rPr>
        <w:t># переменная</w:t>
      </w:r>
    </w:p>
    <w:p w:rsidR="004A2F8F" w:rsidRPr="00572D08" w:rsidRDefault="004A2F8F" w:rsidP="00572D08">
      <w:pPr>
        <w:pStyle w:val="a7"/>
      </w:pPr>
      <w:r w:rsidRPr="00572D08">
        <w:t xml:space="preserve">b = [1, 2, 3]  </w:t>
      </w:r>
      <w:r w:rsidRPr="00DA1CA4">
        <w:rPr>
          <w:color w:val="BFBFBF"/>
        </w:rPr>
        <w:t># массив</w:t>
      </w:r>
    </w:p>
    <w:p w:rsidR="004A2F8F" w:rsidRPr="00572D08" w:rsidRDefault="004A2F8F" w:rsidP="00572D08">
      <w:pPr>
        <w:pStyle w:val="a7"/>
      </w:pPr>
      <w:r w:rsidRPr="00572D08">
        <w:t xml:space="preserve">c = {‘name’: ‘lemon’, ‘color’: ‘yellow’}  </w:t>
      </w:r>
      <w:r w:rsidRPr="00DA1CA4">
        <w:rPr>
          <w:color w:val="BFBFBF"/>
        </w:rPr>
        <w:t># словарь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Как уже было сказано выше, Python является динамически типизируемым языком, поэтому тип переменных может измениться. Узнать текущий тип переменной можно с помощью встроенной функции </w:t>
      </w:r>
      <w:r w:rsidRPr="00C3740A">
        <w:rPr>
          <w:rStyle w:val="a3"/>
          <w:sz w:val="24"/>
          <w:szCs w:val="24"/>
          <w:lang w:eastAsia="en-US"/>
        </w:rPr>
        <w:t>type</w:t>
      </w:r>
      <w:r w:rsidRPr="007D1FED">
        <w:rPr>
          <w:sz w:val="22"/>
          <w:szCs w:val="22"/>
          <w:lang w:eastAsia="en-US"/>
        </w:rPr>
        <w:t>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 a = 1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&gt;&gt;&gt;type(a)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&lt;class 'int'&gt;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 a = [1, 2, 3]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&gt;&gt;&gt;type(a)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&lt;class 'list'&gt;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 a = {'a': 1, 'b': 2, 'c': 3}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&gt;&gt;&gt;type(a)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&lt;class 'dict'&gt;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 a = True</w:t>
      </w:r>
    </w:p>
    <w:p w:rsidR="004A2F8F" w:rsidRPr="007C4972" w:rsidRDefault="004A2F8F" w:rsidP="00572D08">
      <w:pPr>
        <w:pStyle w:val="a7"/>
        <w:rPr>
          <w:lang w:val="en-US"/>
        </w:rPr>
      </w:pPr>
      <w:r w:rsidRPr="007C4972">
        <w:rPr>
          <w:lang w:val="en-US"/>
        </w:rPr>
        <w:t>&gt;&gt;&gt;type(a)</w:t>
      </w:r>
    </w:p>
    <w:p w:rsidR="004A2F8F" w:rsidRPr="00572D08" w:rsidRDefault="004A2F8F" w:rsidP="00572D08">
      <w:pPr>
        <w:pStyle w:val="a7"/>
      </w:pPr>
      <w:r w:rsidRPr="00572D08">
        <w:t>&lt;class 'bool'&gt;</w:t>
      </w:r>
    </w:p>
    <w:p w:rsidR="004A2F8F" w:rsidRPr="00572D08" w:rsidRDefault="004A2F8F" w:rsidP="00572D08">
      <w:pPr>
        <w:pStyle w:val="a7"/>
      </w:pPr>
      <w:r w:rsidRPr="00572D08">
        <w:t>&gt;&gt;&gt;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Ещё одной интересной особенностью Python как динамического языка является то, что элементы массива или словаря могут хранить </w:t>
      </w:r>
      <w:r>
        <w:rPr>
          <w:sz w:val="22"/>
          <w:szCs w:val="22"/>
          <w:lang w:eastAsia="en-US"/>
        </w:rPr>
        <w:t>значения разных типов, например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&gt;&gt;&gt;player = {'rating': 180, 'scores': [35, 18, 41], 'active': True}</w:t>
      </w:r>
    </w:p>
    <w:p w:rsidR="004A2F8F" w:rsidRPr="00572D08" w:rsidRDefault="004A2F8F" w:rsidP="00572D08">
      <w:pPr>
        <w:pStyle w:val="a7"/>
      </w:pPr>
      <w:r w:rsidRPr="00572D08">
        <w:t>&gt;&gt;&gt;player['scores']</w:t>
      </w:r>
    </w:p>
    <w:p w:rsidR="004A2F8F" w:rsidRPr="00572D08" w:rsidRDefault="004A2F8F" w:rsidP="00572D08">
      <w:pPr>
        <w:pStyle w:val="a7"/>
      </w:pPr>
      <w:r w:rsidRPr="00572D08">
        <w:t>[35, 18, 41]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Полезной на практике возможностью является использование кортежей – групп переменных. Например, описать человека с помощью значений роста и веста можно так:</w:t>
      </w:r>
    </w:p>
    <w:p w:rsidR="004A2F8F" w:rsidRPr="00572D08" w:rsidRDefault="004A2F8F" w:rsidP="00572D08">
      <w:pPr>
        <w:pStyle w:val="a7"/>
      </w:pPr>
      <w:r w:rsidRPr="00572D08">
        <w:t>human = (182, 86)</w:t>
      </w:r>
    </w:p>
    <w:p w:rsidR="004A2F8F" w:rsidRPr="00572D08" w:rsidRDefault="004A2F8F" w:rsidP="00572D08">
      <w:pPr>
        <w:pStyle w:val="a7"/>
      </w:pPr>
      <w:r w:rsidRPr="00572D08">
        <w:t xml:space="preserve">human[0]  </w:t>
      </w:r>
      <w:r w:rsidRPr="00DA1CA4">
        <w:rPr>
          <w:color w:val="BFBFBF"/>
        </w:rPr>
        <w:t># 182 – рост</w:t>
      </w:r>
    </w:p>
    <w:p w:rsidR="004A2F8F" w:rsidRPr="00572D08" w:rsidRDefault="004A2F8F" w:rsidP="00572D08">
      <w:pPr>
        <w:pStyle w:val="a7"/>
      </w:pPr>
      <w:r w:rsidRPr="00572D08">
        <w:t xml:space="preserve">human[1]  </w:t>
      </w:r>
      <w:r w:rsidRPr="00DA1CA4">
        <w:rPr>
          <w:color w:val="BFBFBF"/>
        </w:rPr>
        <w:t># 86 - вес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Кортежи могут выступать в качестве параметров функций, например, вот так создаётся единичная матрица размера 2</w:t>
      </w:r>
      <w:r>
        <w:rPr>
          <w:sz w:val="22"/>
          <w:szCs w:val="22"/>
          <w:lang w:eastAsia="en-US"/>
        </w:rPr>
        <w:t>×</w:t>
      </w:r>
      <w:r w:rsidRPr="007D1FED">
        <w:rPr>
          <w:sz w:val="22"/>
          <w:szCs w:val="22"/>
          <w:lang w:eastAsia="en-US"/>
        </w:rPr>
        <w:t xml:space="preserve">3 с помощью библиотеки </w:t>
      </w:r>
      <w:r w:rsidRPr="000D1BEC">
        <w:rPr>
          <w:rStyle w:val="a3"/>
          <w:sz w:val="22"/>
          <w:szCs w:val="22"/>
          <w:lang w:val="en-US" w:eastAsia="en-US"/>
        </w:rPr>
        <w:t>NumPy</w:t>
      </w:r>
      <w:r w:rsidRPr="007D1FED">
        <w:rPr>
          <w:sz w:val="22"/>
          <w:szCs w:val="22"/>
          <w:lang w:eastAsia="en-US"/>
        </w:rPr>
        <w:t>:</w:t>
      </w:r>
    </w:p>
    <w:p w:rsidR="004A2F8F" w:rsidRPr="007C4972" w:rsidRDefault="004A2F8F" w:rsidP="00572D08">
      <w:pPr>
        <w:pStyle w:val="a7"/>
        <w:rPr>
          <w:lang w:val="en-US"/>
        </w:rPr>
      </w:pPr>
      <w:r w:rsidRPr="007C4972">
        <w:rPr>
          <w:lang w:val="en-US"/>
        </w:rPr>
        <w:t>&gt;&gt;&gt;importnumpyasnp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 m = np.ones(shape=(2, 3), dtype=int)</w:t>
      </w:r>
    </w:p>
    <w:p w:rsidR="004A2F8F" w:rsidRPr="00572D08" w:rsidRDefault="004A2F8F" w:rsidP="00572D08">
      <w:pPr>
        <w:pStyle w:val="a7"/>
      </w:pPr>
      <w:r w:rsidRPr="00572D08">
        <w:t>&gt;&gt;&gt; m</w:t>
      </w:r>
    </w:p>
    <w:p w:rsidR="004A2F8F" w:rsidRPr="00572D08" w:rsidRDefault="004A2F8F" w:rsidP="00572D08">
      <w:pPr>
        <w:pStyle w:val="a7"/>
      </w:pPr>
      <w:r w:rsidRPr="00572D08">
        <w:t>array([[1, 1, 1],</w:t>
      </w:r>
    </w:p>
    <w:p w:rsidR="004A2F8F" w:rsidRPr="00572D08" w:rsidRDefault="004A2F8F" w:rsidP="00572D08">
      <w:pPr>
        <w:pStyle w:val="a7"/>
      </w:pPr>
      <w:r w:rsidRPr="00572D08">
        <w:t xml:space="preserve">       [1, 1, 1]])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Кортежи удобны, когда нужно вернуть нескольк</w:t>
      </w:r>
      <w:r>
        <w:rPr>
          <w:sz w:val="22"/>
          <w:szCs w:val="22"/>
          <w:lang w:eastAsia="en-US"/>
        </w:rPr>
        <w:t>о значений из функции, например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def max_(arr):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max_idx, max_val = 0, 0</w:t>
      </w:r>
    </w:p>
    <w:p w:rsidR="004A2F8F" w:rsidRPr="00DA1CA4" w:rsidRDefault="004A2F8F" w:rsidP="00572D08">
      <w:pPr>
        <w:pStyle w:val="a7"/>
        <w:rPr>
          <w:lang w:val="en-US"/>
        </w:rPr>
      </w:pP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fori in range(len(arr)):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ifarr[i] &gt;max_val: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max_val = arr[i]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max_idx = i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returnmax_val, max_idx</w:t>
      </w:r>
    </w:p>
    <w:p w:rsidR="004A2F8F" w:rsidRPr="00DA1CA4" w:rsidRDefault="004A2F8F" w:rsidP="00572D08">
      <w:pPr>
        <w:pStyle w:val="a7"/>
        <w:rPr>
          <w:lang w:val="en-US"/>
        </w:rPr>
      </w:pP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res = max_([2, 5, 4, 1])</w:t>
      </w:r>
    </w:p>
    <w:p w:rsidR="004A2F8F" w:rsidRPr="007C4972" w:rsidRDefault="004A2F8F" w:rsidP="00572D08">
      <w:pPr>
        <w:pStyle w:val="a7"/>
        <w:rPr>
          <w:lang w:val="en-US"/>
        </w:rPr>
      </w:pPr>
      <w:r w:rsidRPr="007C4972">
        <w:rPr>
          <w:lang w:val="en-US"/>
        </w:rPr>
        <w:t>print(res[0], res[1])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Этот код выведет следующие значения:</w:t>
      </w:r>
    </w:p>
    <w:p w:rsidR="004A2F8F" w:rsidRPr="00572D08" w:rsidRDefault="004A2F8F" w:rsidP="00572D08">
      <w:pPr>
        <w:pStyle w:val="a7"/>
      </w:pPr>
      <w:r w:rsidRPr="00572D08">
        <w:t>5 1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Это максимальное значение в массиве и его индекс.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Приведённый выше код интересен по нескольким причинам. Во-первых, он показывает, что можно инициализировать несколько переменных сразу (хотя такой подход не рекомендуется, так как он запутывает код):</w:t>
      </w:r>
    </w:p>
    <w:p w:rsidR="004A2F8F" w:rsidRPr="00572D08" w:rsidRDefault="004A2F8F" w:rsidP="00572D08">
      <w:pPr>
        <w:pStyle w:val="a7"/>
      </w:pPr>
      <w:r w:rsidRPr="00572D08">
        <w:t>max_idx, max_val = 0, 0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Во-вторых, из примера видно, что для обозначения границ блоков кода используются не скобки или ключевые слова, а отступы. Именно эта особенность делает программы на Python наглядными. Общепринято для отступов блоков кода использовать пробелы, а не табуляцию. Настройте свой редактор соответствующим образом (Spyder поумолчанию использует пробелы).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693BD1" w:rsidRDefault="004A2F8F" w:rsidP="00693BD1">
      <w:pPr>
        <w:pStyle w:val="Heading3"/>
      </w:pPr>
      <w:r w:rsidRPr="00693BD1">
        <w:t>Операции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В Python есть все базовые операции: сложение, вычитание, умножение, деление, возведение в степень, остаток от деления, круглые скобки для управления приоритетом операций. Но есть некоторые особенности, присущие именно Python.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Операция деления (</w:t>
      </w:r>
      <w:r w:rsidRPr="00DA1CA4">
        <w:rPr>
          <w:rStyle w:val="a3"/>
          <w:sz w:val="22"/>
          <w:szCs w:val="22"/>
          <w:lang w:eastAsia="en-US"/>
        </w:rPr>
        <w:t>/</w:t>
      </w:r>
      <w:r w:rsidRPr="007D1FED">
        <w:rPr>
          <w:sz w:val="22"/>
          <w:szCs w:val="22"/>
          <w:lang w:eastAsia="en-US"/>
        </w:rPr>
        <w:t>) в Python не целочисленная:</w:t>
      </w:r>
    </w:p>
    <w:p w:rsidR="004A2F8F" w:rsidRPr="00572D08" w:rsidRDefault="004A2F8F" w:rsidP="00572D08">
      <w:pPr>
        <w:pStyle w:val="a7"/>
      </w:pPr>
      <w:r w:rsidRPr="00572D08">
        <w:t>&gt;&gt;&gt; 5 / 2</w:t>
      </w:r>
    </w:p>
    <w:p w:rsidR="004A2F8F" w:rsidRPr="00572D08" w:rsidRDefault="004A2F8F" w:rsidP="00572D08">
      <w:pPr>
        <w:pStyle w:val="a7"/>
      </w:pPr>
      <w:r w:rsidRPr="00572D08">
        <w:t>2.5</w:t>
      </w:r>
    </w:p>
    <w:p w:rsidR="004A2F8F" w:rsidRPr="007D1FED" w:rsidRDefault="004A2F8F" w:rsidP="00A06205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Чтобы выполнить именно целочисленное деление, необходимо использовать два прямых слэша:</w:t>
      </w:r>
    </w:p>
    <w:p w:rsidR="004A2F8F" w:rsidRPr="00572D08" w:rsidRDefault="004A2F8F" w:rsidP="00572D08">
      <w:pPr>
        <w:pStyle w:val="a7"/>
      </w:pPr>
      <w:r w:rsidRPr="00572D08">
        <w:t>&gt;&gt;&gt; 5 // 2</w:t>
      </w:r>
    </w:p>
    <w:p w:rsidR="004A2F8F" w:rsidRPr="00572D08" w:rsidRDefault="004A2F8F" w:rsidP="00572D08">
      <w:pPr>
        <w:pStyle w:val="a7"/>
      </w:pPr>
      <w:r w:rsidRPr="00572D08">
        <w:t>2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Возведение в степень выполняется с помощью оператора </w:t>
      </w:r>
      <w:r w:rsidRPr="00C3740A">
        <w:rPr>
          <w:rStyle w:val="a3"/>
          <w:sz w:val="22"/>
          <w:szCs w:val="22"/>
          <w:lang w:eastAsia="en-US"/>
        </w:rPr>
        <w:t>**</w:t>
      </w:r>
      <w:r>
        <w:rPr>
          <w:sz w:val="22"/>
          <w:szCs w:val="22"/>
          <w:lang w:eastAsia="en-US"/>
        </w:rPr>
        <w:t>, например</w:t>
      </w:r>
    </w:p>
    <w:p w:rsidR="004A2F8F" w:rsidRPr="00572D08" w:rsidRDefault="004A2F8F" w:rsidP="00572D08">
      <w:pPr>
        <w:pStyle w:val="a7"/>
      </w:pPr>
      <w:r w:rsidRPr="00572D08">
        <w:t>&gt;&gt;&gt; 5**2</w:t>
      </w:r>
    </w:p>
    <w:p w:rsidR="004A2F8F" w:rsidRPr="00572D08" w:rsidRDefault="004A2F8F" w:rsidP="00572D08">
      <w:pPr>
        <w:pStyle w:val="a7"/>
      </w:pPr>
      <w:r w:rsidRPr="00572D08">
        <w:t>25</w:t>
      </w:r>
    </w:p>
    <w:p w:rsidR="004A2F8F" w:rsidRPr="007D1FED" w:rsidRDefault="004A2F8F" w:rsidP="00A06205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Операция сложения (</w:t>
      </w:r>
      <w:r w:rsidRPr="00DA1CA4">
        <w:rPr>
          <w:rStyle w:val="a3"/>
          <w:sz w:val="22"/>
          <w:szCs w:val="22"/>
          <w:lang w:eastAsia="en-US"/>
        </w:rPr>
        <w:t>+</w:t>
      </w:r>
      <w:r w:rsidRPr="007D1FED">
        <w:rPr>
          <w:sz w:val="22"/>
          <w:szCs w:val="22"/>
          <w:lang w:eastAsia="en-US"/>
        </w:rPr>
        <w:t>) для чисел даст число, для строк и массивов – выполнит их конкатенацию:</w:t>
      </w:r>
    </w:p>
    <w:p w:rsidR="004A2F8F" w:rsidRPr="00572D08" w:rsidRDefault="004A2F8F" w:rsidP="00572D08">
      <w:pPr>
        <w:pStyle w:val="a7"/>
      </w:pPr>
      <w:r w:rsidRPr="00572D08">
        <w:t>&gt;&gt;&gt; 3 + 4</w:t>
      </w:r>
    </w:p>
    <w:p w:rsidR="004A2F8F" w:rsidRPr="00572D08" w:rsidRDefault="004A2F8F" w:rsidP="00572D08">
      <w:pPr>
        <w:pStyle w:val="a7"/>
      </w:pPr>
      <w:r w:rsidRPr="00572D08">
        <w:t>7</w:t>
      </w:r>
    </w:p>
    <w:p w:rsidR="004A2F8F" w:rsidRPr="00572D08" w:rsidRDefault="004A2F8F" w:rsidP="00572D08">
      <w:pPr>
        <w:pStyle w:val="a7"/>
      </w:pPr>
      <w:r w:rsidRPr="00572D08">
        <w:t>&gt;&gt;&gt; '3' + '4'</w:t>
      </w:r>
    </w:p>
    <w:p w:rsidR="004A2F8F" w:rsidRPr="00572D08" w:rsidRDefault="004A2F8F" w:rsidP="00572D08">
      <w:pPr>
        <w:pStyle w:val="a7"/>
      </w:pPr>
      <w:r w:rsidRPr="00572D08">
        <w:t>'34'</w:t>
      </w:r>
    </w:p>
    <w:p w:rsidR="004A2F8F" w:rsidRPr="00572D08" w:rsidRDefault="004A2F8F" w:rsidP="00572D08">
      <w:pPr>
        <w:pStyle w:val="a7"/>
      </w:pPr>
      <w:r w:rsidRPr="00572D08">
        <w:t>&gt;&gt;&gt; [1, 2, 3] + [4, 5]</w:t>
      </w:r>
    </w:p>
    <w:p w:rsidR="004A2F8F" w:rsidRPr="00572D08" w:rsidRDefault="004A2F8F" w:rsidP="00572D08">
      <w:pPr>
        <w:pStyle w:val="a7"/>
      </w:pPr>
      <w:r w:rsidRPr="00572D08">
        <w:t>[1, 2, 3, 4, 5]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0D1BEC">
      <w:pPr>
        <w:pStyle w:val="Heading3"/>
      </w:pPr>
      <w:r w:rsidRPr="007D1FED">
        <w:t>Управление выполнением программы в Python</w:t>
      </w:r>
    </w:p>
    <w:p w:rsidR="004A2F8F" w:rsidRPr="00693BD1" w:rsidRDefault="004A2F8F" w:rsidP="000D1BEC">
      <w:pPr>
        <w:pStyle w:val="Heading3"/>
      </w:pPr>
      <w:r w:rsidRPr="00693BD1">
        <w:t>Условия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Условия в Python записываются с помощью </w:t>
      </w:r>
      <w:r w:rsidRPr="000D1BEC">
        <w:rPr>
          <w:rStyle w:val="a3"/>
          <w:sz w:val="22"/>
          <w:szCs w:val="22"/>
          <w:lang w:val="en-US" w:eastAsia="en-US"/>
        </w:rPr>
        <w:t>if</w:t>
      </w:r>
      <w:r w:rsidRPr="00DA1CA4">
        <w:rPr>
          <w:rStyle w:val="a3"/>
          <w:sz w:val="22"/>
          <w:szCs w:val="22"/>
          <w:lang w:eastAsia="en-US"/>
        </w:rPr>
        <w:t>-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 xml:space="preserve">. После ключевого слова </w:t>
      </w:r>
      <w:r w:rsidRPr="000D1BEC">
        <w:rPr>
          <w:rStyle w:val="a3"/>
          <w:sz w:val="22"/>
          <w:szCs w:val="22"/>
          <w:lang w:val="en-US" w:eastAsia="en-US"/>
        </w:rPr>
        <w:t>if</w:t>
      </w:r>
      <w:r w:rsidRPr="007D1FED">
        <w:rPr>
          <w:sz w:val="22"/>
          <w:szCs w:val="22"/>
          <w:lang w:eastAsia="en-US"/>
        </w:rPr>
        <w:t xml:space="preserve"> следует условие, затем двоеточие. Код внутри блока </w:t>
      </w:r>
      <w:r w:rsidRPr="000D1BEC">
        <w:rPr>
          <w:rStyle w:val="a3"/>
          <w:sz w:val="22"/>
          <w:szCs w:val="22"/>
          <w:lang w:val="en-US" w:eastAsia="en-US"/>
        </w:rPr>
        <w:t>if</w:t>
      </w:r>
      <w:r w:rsidRPr="007D1FED">
        <w:rPr>
          <w:sz w:val="22"/>
          <w:szCs w:val="22"/>
          <w:lang w:eastAsia="en-US"/>
        </w:rPr>
        <w:t xml:space="preserve"> пишется со следующей строки с отступом. Например</w:t>
      </w:r>
    </w:p>
    <w:p w:rsidR="004A2F8F" w:rsidRPr="007C4972" w:rsidRDefault="004A2F8F" w:rsidP="00572D08">
      <w:pPr>
        <w:pStyle w:val="a7"/>
      </w:pPr>
      <w:r w:rsidRPr="00DA1CA4">
        <w:rPr>
          <w:lang w:val="en-US"/>
        </w:rPr>
        <w:t>height</w:t>
      </w:r>
      <w:r w:rsidRPr="007C4972">
        <w:t xml:space="preserve"> = </w:t>
      </w:r>
      <w:r w:rsidRPr="00DA1CA4">
        <w:rPr>
          <w:lang w:val="en-US"/>
        </w:rPr>
        <w:t>int</w:t>
      </w:r>
      <w:r w:rsidRPr="007C4972">
        <w:t>(</w:t>
      </w:r>
      <w:r w:rsidRPr="00DA1CA4">
        <w:rPr>
          <w:lang w:val="en-US"/>
        </w:rPr>
        <w:t>input</w:t>
      </w:r>
      <w:r w:rsidRPr="007C4972">
        <w:t>('</w:t>
      </w:r>
      <w:r w:rsidRPr="00572D08">
        <w:t>Введитерост</w:t>
      </w:r>
      <w:r w:rsidRPr="007C4972">
        <w:t>: '))</w:t>
      </w:r>
    </w:p>
    <w:p w:rsidR="004A2F8F" w:rsidRPr="00572D08" w:rsidRDefault="004A2F8F" w:rsidP="00572D08">
      <w:pPr>
        <w:pStyle w:val="a7"/>
      </w:pPr>
      <w:r w:rsidRPr="00572D08">
        <w:t>ifheight&gt; 180:</w:t>
      </w:r>
    </w:p>
    <w:p w:rsidR="004A2F8F" w:rsidRPr="00572D08" w:rsidRDefault="004A2F8F" w:rsidP="00572D08">
      <w:pPr>
        <w:pStyle w:val="a7"/>
      </w:pPr>
      <w:r w:rsidRPr="00572D08">
        <w:t>print('Высокий')</w:t>
      </w:r>
    </w:p>
    <w:p w:rsidR="004A2F8F" w:rsidRPr="007C4972" w:rsidRDefault="004A2F8F" w:rsidP="00497E2E">
      <w:pPr>
        <w:rPr>
          <w:sz w:val="22"/>
          <w:szCs w:val="22"/>
          <w:lang w:val="en-US" w:eastAsia="en-US"/>
        </w:rPr>
      </w:pPr>
      <w:r w:rsidRPr="007D1FED">
        <w:rPr>
          <w:sz w:val="22"/>
          <w:szCs w:val="22"/>
          <w:lang w:eastAsia="en-US"/>
        </w:rPr>
        <w:t xml:space="preserve">Можно использовать </w:t>
      </w:r>
      <w:r w:rsidRPr="000D1BEC">
        <w:rPr>
          <w:rStyle w:val="a3"/>
          <w:sz w:val="22"/>
          <w:szCs w:val="22"/>
          <w:lang w:val="en-US" w:eastAsia="en-US"/>
        </w:rPr>
        <w:t>if</w:t>
      </w:r>
      <w:r w:rsidRPr="007D1FED">
        <w:rPr>
          <w:sz w:val="22"/>
          <w:szCs w:val="22"/>
          <w:lang w:eastAsia="en-US"/>
        </w:rPr>
        <w:t xml:space="preserve"> в сочетании 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 xml:space="preserve">. 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 xml:space="preserve"> в данном случае пишется с тем же отступом, что и </w:t>
      </w:r>
      <w:r w:rsidRPr="000D1BEC">
        <w:rPr>
          <w:rStyle w:val="a3"/>
          <w:sz w:val="22"/>
          <w:szCs w:val="22"/>
          <w:lang w:val="en-US" w:eastAsia="en-US"/>
        </w:rPr>
        <w:t>if</w:t>
      </w:r>
      <w:r w:rsidRPr="007D1FED">
        <w:rPr>
          <w:sz w:val="22"/>
          <w:szCs w:val="22"/>
          <w:lang w:eastAsia="en-US"/>
        </w:rPr>
        <w:t xml:space="preserve">, после 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 xml:space="preserve"> следует двоеточие. Например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height = int(input('</w:t>
      </w:r>
      <w:r w:rsidRPr="00572D08">
        <w:t>Введитерост</w:t>
      </w:r>
      <w:r w:rsidRPr="00DA1CA4">
        <w:rPr>
          <w:lang w:val="en-US"/>
        </w:rPr>
        <w:t>: '))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if height &gt; 180: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print('</w:t>
      </w:r>
      <w:r w:rsidRPr="00572D08">
        <w:t>Высокий</w:t>
      </w:r>
      <w:r w:rsidRPr="00DA1CA4">
        <w:rPr>
          <w:lang w:val="en-US"/>
        </w:rPr>
        <w:t>')</w:t>
      </w:r>
    </w:p>
    <w:p w:rsidR="004A2F8F" w:rsidRPr="007C4972" w:rsidRDefault="004A2F8F" w:rsidP="00572D08">
      <w:pPr>
        <w:pStyle w:val="a7"/>
      </w:pPr>
      <w:r w:rsidRPr="00DA1CA4">
        <w:rPr>
          <w:lang w:val="en-US"/>
        </w:rPr>
        <w:t>else</w:t>
      </w:r>
      <w:r w:rsidRPr="007C4972">
        <w:t>:</w:t>
      </w:r>
    </w:p>
    <w:p w:rsidR="004A2F8F" w:rsidRPr="00572D08" w:rsidRDefault="004A2F8F" w:rsidP="00572D08">
      <w:pPr>
        <w:pStyle w:val="a7"/>
      </w:pPr>
      <w:r w:rsidRPr="00572D08">
        <w:t>print('Низкий')</w:t>
      </w:r>
    </w:p>
    <w:p w:rsidR="004A2F8F" w:rsidRPr="007C4972" w:rsidRDefault="004A2F8F" w:rsidP="00497E2E">
      <w:pPr>
        <w:rPr>
          <w:sz w:val="22"/>
          <w:szCs w:val="22"/>
          <w:lang w:val="en-US" w:eastAsia="en-US"/>
        </w:rPr>
      </w:pPr>
      <w:r w:rsidRPr="007D1FED">
        <w:rPr>
          <w:sz w:val="22"/>
          <w:szCs w:val="22"/>
          <w:lang w:eastAsia="en-US"/>
        </w:rPr>
        <w:t xml:space="preserve">Можно использовать сочетание условий благодаря конструкции </w:t>
      </w:r>
      <w:r w:rsidRPr="000D1BEC">
        <w:rPr>
          <w:rStyle w:val="a3"/>
          <w:sz w:val="22"/>
          <w:szCs w:val="22"/>
          <w:lang w:val="en-US" w:eastAsia="en-US"/>
        </w:rPr>
        <w:t>if</w:t>
      </w:r>
      <w:r w:rsidRPr="00DA1CA4">
        <w:rPr>
          <w:rStyle w:val="a3"/>
          <w:sz w:val="22"/>
          <w:szCs w:val="22"/>
          <w:lang w:eastAsia="en-US"/>
        </w:rPr>
        <w:t>-</w:t>
      </w:r>
      <w:r w:rsidRPr="000D1BEC">
        <w:rPr>
          <w:rStyle w:val="a3"/>
          <w:sz w:val="22"/>
          <w:szCs w:val="22"/>
          <w:lang w:val="en-US" w:eastAsia="en-US"/>
        </w:rPr>
        <w:t>elif</w:t>
      </w:r>
      <w:r w:rsidRPr="00DA1CA4">
        <w:rPr>
          <w:rStyle w:val="a3"/>
          <w:sz w:val="22"/>
          <w:szCs w:val="22"/>
          <w:lang w:eastAsia="en-US"/>
        </w:rPr>
        <w:t>-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>. Например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height = int(input('</w:t>
      </w:r>
      <w:r w:rsidRPr="00572D08">
        <w:t>Введитерост</w:t>
      </w:r>
      <w:r w:rsidRPr="00DA1CA4">
        <w:rPr>
          <w:lang w:val="en-US"/>
        </w:rPr>
        <w:t>: '))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size = 'S'</w:t>
      </w:r>
    </w:p>
    <w:p w:rsidR="004A2F8F" w:rsidRPr="00DA1CA4" w:rsidRDefault="004A2F8F" w:rsidP="00572D08">
      <w:pPr>
        <w:pStyle w:val="a7"/>
        <w:rPr>
          <w:lang w:val="en-US"/>
        </w:rPr>
      </w:pP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if height &lt; 160: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size = 'S'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elif height &lt; 170: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size = 'M'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elif height &lt; 180: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size = 'L'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else:</w:t>
      </w:r>
    </w:p>
    <w:p w:rsidR="004A2F8F" w:rsidRPr="007C4972" w:rsidRDefault="004A2F8F" w:rsidP="00572D08">
      <w:pPr>
        <w:pStyle w:val="a7"/>
      </w:pPr>
      <w:r w:rsidRPr="00DA1CA4">
        <w:rPr>
          <w:lang w:val="en-US"/>
        </w:rPr>
        <w:t>size</w:t>
      </w:r>
      <w:r w:rsidRPr="007C4972">
        <w:t xml:space="preserve"> = '</w:t>
      </w:r>
      <w:r w:rsidRPr="00DA1CA4">
        <w:rPr>
          <w:lang w:val="en-US"/>
        </w:rPr>
        <w:t>XL</w:t>
      </w:r>
      <w:r w:rsidRPr="007C4972">
        <w:t>'</w:t>
      </w:r>
    </w:p>
    <w:p w:rsidR="004A2F8F" w:rsidRPr="007C4972" w:rsidRDefault="004A2F8F" w:rsidP="00572D08">
      <w:pPr>
        <w:pStyle w:val="a7"/>
      </w:pPr>
      <w:r w:rsidRPr="00DA1CA4">
        <w:rPr>
          <w:lang w:val="en-US"/>
        </w:rPr>
        <w:t>print</w:t>
      </w:r>
      <w:r w:rsidRPr="007C4972">
        <w:t>(</w:t>
      </w:r>
      <w:r w:rsidRPr="00DA1CA4">
        <w:rPr>
          <w:lang w:val="en-US"/>
        </w:rPr>
        <w:t>size</w:t>
      </w:r>
      <w:r w:rsidRPr="007C4972">
        <w:t>)</w:t>
      </w:r>
    </w:p>
    <w:p w:rsidR="004A2F8F" w:rsidRPr="007C4972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Можно записывать сложные условия, используя ключевые слова </w:t>
      </w:r>
      <w:r w:rsidRPr="000D1BEC">
        <w:rPr>
          <w:rStyle w:val="a3"/>
          <w:sz w:val="22"/>
          <w:szCs w:val="22"/>
          <w:lang w:val="en-US" w:eastAsia="en-US"/>
        </w:rPr>
        <w:t>not</w:t>
      </w:r>
      <w:r w:rsidRPr="007D1FED">
        <w:rPr>
          <w:sz w:val="22"/>
          <w:szCs w:val="22"/>
          <w:lang w:eastAsia="en-US"/>
        </w:rPr>
        <w:t xml:space="preserve">, </w:t>
      </w:r>
      <w:r w:rsidRPr="000D1BEC">
        <w:rPr>
          <w:rStyle w:val="a3"/>
          <w:sz w:val="22"/>
          <w:szCs w:val="22"/>
          <w:lang w:val="en-US" w:eastAsia="en-US"/>
        </w:rPr>
        <w:t>and</w:t>
      </w:r>
      <w:r w:rsidRPr="007D1FED">
        <w:rPr>
          <w:sz w:val="22"/>
          <w:szCs w:val="22"/>
          <w:lang w:eastAsia="en-US"/>
        </w:rPr>
        <w:t xml:space="preserve">, </w:t>
      </w:r>
      <w:r w:rsidRPr="000D1BEC">
        <w:rPr>
          <w:rStyle w:val="a3"/>
          <w:sz w:val="22"/>
          <w:szCs w:val="22"/>
          <w:lang w:val="en-US" w:eastAsia="en-US"/>
        </w:rPr>
        <w:t>or</w:t>
      </w:r>
      <w:r w:rsidRPr="007D1FED">
        <w:rPr>
          <w:sz w:val="22"/>
          <w:szCs w:val="22"/>
          <w:lang w:eastAsia="en-US"/>
        </w:rPr>
        <w:t xml:space="preserve">, проверки на равенство </w:t>
      </w:r>
      <w:r w:rsidRPr="00DA1CA4">
        <w:rPr>
          <w:rStyle w:val="a3"/>
          <w:sz w:val="22"/>
          <w:szCs w:val="22"/>
          <w:lang w:eastAsia="en-US"/>
        </w:rPr>
        <w:t>==</w:t>
      </w:r>
      <w:r w:rsidRPr="007D1FED">
        <w:rPr>
          <w:sz w:val="22"/>
          <w:szCs w:val="22"/>
          <w:lang w:eastAsia="en-US"/>
        </w:rPr>
        <w:t xml:space="preserve"> и неравенство </w:t>
      </w:r>
      <w:r w:rsidRPr="00DA1CA4">
        <w:rPr>
          <w:rStyle w:val="a3"/>
          <w:sz w:val="22"/>
          <w:szCs w:val="22"/>
          <w:lang w:eastAsia="en-US"/>
        </w:rPr>
        <w:t>!=</w:t>
      </w:r>
      <w:r w:rsidRPr="007D1FED">
        <w:rPr>
          <w:sz w:val="22"/>
          <w:szCs w:val="22"/>
          <w:lang w:eastAsia="en-US"/>
        </w:rPr>
        <w:t>.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if 165 &lt; height &lt; 175: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print('</w:t>
      </w:r>
      <w:r w:rsidRPr="00572D08">
        <w:t>Среднийрост</w:t>
      </w:r>
      <w:r w:rsidRPr="00DA1CA4">
        <w:rPr>
          <w:lang w:val="en-US"/>
        </w:rPr>
        <w:t>')</w:t>
      </w:r>
    </w:p>
    <w:p w:rsidR="004A2F8F" w:rsidRPr="00DA1CA4" w:rsidRDefault="004A2F8F" w:rsidP="00572D08">
      <w:pPr>
        <w:pStyle w:val="a7"/>
        <w:rPr>
          <w:lang w:val="en-US"/>
        </w:rPr>
      </w:pP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sun = True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rain = False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if sun and not rain:</w:t>
      </w:r>
    </w:p>
    <w:p w:rsidR="004A2F8F" w:rsidRPr="00572D08" w:rsidRDefault="004A2F8F" w:rsidP="00572D08">
      <w:pPr>
        <w:pStyle w:val="a7"/>
      </w:pPr>
      <w:r w:rsidRPr="00572D08">
        <w:t>print('Можно выйти на прогулку')</w:t>
      </w:r>
    </w:p>
    <w:p w:rsidR="004A2F8F" w:rsidRPr="00572D08" w:rsidRDefault="004A2F8F" w:rsidP="00572D08">
      <w:pPr>
        <w:pStyle w:val="a7"/>
      </w:pPr>
    </w:p>
    <w:p w:rsidR="004A2F8F" w:rsidRPr="00572D08" w:rsidRDefault="004A2F8F" w:rsidP="00572D08">
      <w:pPr>
        <w:pStyle w:val="a7"/>
      </w:pPr>
      <w:r w:rsidRPr="00572D08">
        <w:t>if 2 * 2 == 4 and 2 * 2 != 5:</w:t>
      </w:r>
    </w:p>
    <w:p w:rsidR="004A2F8F" w:rsidRPr="00572D08" w:rsidRDefault="004A2F8F" w:rsidP="00572D08">
      <w:pPr>
        <w:pStyle w:val="a7"/>
      </w:pPr>
      <w:r w:rsidRPr="00572D08">
        <w:t>print('Прописные истины')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693BD1" w:rsidRDefault="004A2F8F" w:rsidP="00693BD1">
      <w:pPr>
        <w:pStyle w:val="Heading3"/>
      </w:pPr>
      <w:r w:rsidRPr="00693BD1">
        <w:t>Циклы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В Python есть 2 типа циклов: </w:t>
      </w:r>
      <w:r w:rsidRPr="000D1BEC">
        <w:rPr>
          <w:rStyle w:val="a3"/>
          <w:sz w:val="22"/>
          <w:szCs w:val="22"/>
          <w:lang w:val="en-US" w:eastAsia="en-US"/>
        </w:rPr>
        <w:t>while</w:t>
      </w:r>
      <w:r w:rsidRPr="007D1FED">
        <w:rPr>
          <w:sz w:val="22"/>
          <w:szCs w:val="22"/>
          <w:lang w:eastAsia="en-US"/>
        </w:rPr>
        <w:t xml:space="preserve"> и </w:t>
      </w:r>
      <w:r w:rsidRPr="000D1BEC">
        <w:rPr>
          <w:rStyle w:val="a3"/>
          <w:sz w:val="22"/>
          <w:szCs w:val="22"/>
          <w:lang w:val="en-US" w:eastAsia="en-US"/>
        </w:rPr>
        <w:t>for</w:t>
      </w:r>
      <w:r w:rsidRPr="007D1FED">
        <w:rPr>
          <w:sz w:val="22"/>
          <w:szCs w:val="22"/>
          <w:lang w:eastAsia="en-US"/>
        </w:rPr>
        <w:t xml:space="preserve">. Цикл </w:t>
      </w:r>
      <w:r w:rsidRPr="000D1BEC">
        <w:rPr>
          <w:rStyle w:val="a3"/>
          <w:sz w:val="22"/>
          <w:szCs w:val="22"/>
          <w:lang w:val="en-US" w:eastAsia="en-US"/>
        </w:rPr>
        <w:t>while</w:t>
      </w:r>
      <w:r w:rsidRPr="007D1FED">
        <w:rPr>
          <w:sz w:val="22"/>
          <w:szCs w:val="22"/>
          <w:lang w:eastAsia="en-US"/>
        </w:rPr>
        <w:t xml:space="preserve"> выполняет выражение до тех пор, пока условие не станет истинным:</w:t>
      </w:r>
    </w:p>
    <w:p w:rsidR="004A2F8F" w:rsidRPr="00572D08" w:rsidRDefault="004A2F8F" w:rsidP="00572D08">
      <w:pPr>
        <w:pStyle w:val="a7"/>
      </w:pPr>
      <w:r w:rsidRPr="00572D08">
        <w:t>whileinput('q для выхода: ') != 'q':</w:t>
      </w:r>
    </w:p>
    <w:p w:rsidR="004A2F8F" w:rsidRPr="00572D08" w:rsidRDefault="004A2F8F" w:rsidP="00572D08">
      <w:pPr>
        <w:pStyle w:val="a7"/>
      </w:pPr>
      <w:r w:rsidRPr="00572D08">
        <w:t>print('Выполнение программы')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Цикл </w:t>
      </w:r>
      <w:r w:rsidRPr="000D1BEC">
        <w:rPr>
          <w:rStyle w:val="a3"/>
          <w:sz w:val="22"/>
          <w:szCs w:val="22"/>
          <w:lang w:val="en-US" w:eastAsia="en-US"/>
        </w:rPr>
        <w:t>for</w:t>
      </w:r>
      <w:r w:rsidRPr="007D1FED">
        <w:rPr>
          <w:sz w:val="22"/>
          <w:szCs w:val="22"/>
          <w:lang w:eastAsia="en-US"/>
        </w:rPr>
        <w:t xml:space="preserve"> является аналогом цикла </w:t>
      </w:r>
      <w:r w:rsidRPr="000D1BEC">
        <w:rPr>
          <w:rStyle w:val="a3"/>
          <w:sz w:val="22"/>
          <w:szCs w:val="22"/>
          <w:lang w:val="en-US" w:eastAsia="en-US"/>
        </w:rPr>
        <w:t>for</w:t>
      </w:r>
      <w:r w:rsidRPr="007D1FED">
        <w:rPr>
          <w:sz w:val="22"/>
          <w:szCs w:val="22"/>
          <w:lang w:eastAsia="en-US"/>
        </w:rPr>
        <w:t xml:space="preserve"> в </w:t>
      </w:r>
      <w:r w:rsidRPr="000D1BEC">
        <w:rPr>
          <w:rStyle w:val="a3"/>
          <w:sz w:val="22"/>
          <w:szCs w:val="22"/>
          <w:lang w:val="en-US" w:eastAsia="en-US"/>
        </w:rPr>
        <w:t>C</w:t>
      </w:r>
      <w:r w:rsidRPr="00DA1CA4">
        <w:rPr>
          <w:rStyle w:val="a3"/>
          <w:sz w:val="22"/>
          <w:szCs w:val="22"/>
          <w:lang w:eastAsia="en-US"/>
        </w:rPr>
        <w:t>++</w:t>
      </w:r>
      <w:r w:rsidRPr="007D1FED">
        <w:rPr>
          <w:sz w:val="22"/>
          <w:szCs w:val="22"/>
          <w:lang w:eastAsia="en-US"/>
        </w:rPr>
        <w:t>. Он позволяет выполнять заданное количество итераций, проходить по элементам коллекции. Например, вот так можно обработать все элементы массива:</w:t>
      </w:r>
    </w:p>
    <w:p w:rsidR="004A2F8F" w:rsidRPr="007C4972" w:rsidRDefault="004A2F8F" w:rsidP="00572D08">
      <w:pPr>
        <w:pStyle w:val="a7"/>
      </w:pPr>
      <w:r w:rsidRPr="00DA1CA4">
        <w:rPr>
          <w:lang w:val="en-US"/>
        </w:rPr>
        <w:t>for</w:t>
      </w:r>
      <w:r w:rsidRPr="007C4972">
        <w:t xml:space="preserve"> </w:t>
      </w:r>
      <w:r w:rsidRPr="00DA1CA4">
        <w:rPr>
          <w:lang w:val="en-US"/>
        </w:rPr>
        <w:t>item</w:t>
      </w:r>
      <w:r w:rsidRPr="007C4972">
        <w:t xml:space="preserve"> </w:t>
      </w:r>
      <w:r w:rsidRPr="00DA1CA4">
        <w:rPr>
          <w:lang w:val="en-US"/>
        </w:rPr>
        <w:t>in</w:t>
      </w:r>
      <w:r w:rsidRPr="007C4972">
        <w:t xml:space="preserve"> [1, 2, 3]:</w:t>
      </w:r>
    </w:p>
    <w:p w:rsidR="004A2F8F" w:rsidRPr="007C4972" w:rsidRDefault="004A2F8F" w:rsidP="00572D08">
      <w:pPr>
        <w:pStyle w:val="a7"/>
      </w:pPr>
      <w:r w:rsidRPr="00DA1CA4">
        <w:rPr>
          <w:lang w:val="en-US"/>
        </w:rPr>
        <w:t>print</w:t>
      </w:r>
      <w:r w:rsidRPr="007C4972">
        <w:t>(</w:t>
      </w:r>
      <w:r w:rsidRPr="00DA1CA4">
        <w:rPr>
          <w:lang w:val="en-US"/>
        </w:rPr>
        <w:t>item</w:t>
      </w:r>
      <w:r w:rsidRPr="007C4972">
        <w:t>)</w:t>
      </w:r>
    </w:p>
    <w:p w:rsidR="004A2F8F" w:rsidRPr="007C4972" w:rsidRDefault="004A2F8F" w:rsidP="00EB7643">
      <w:pPr>
        <w:rPr>
          <w:sz w:val="22"/>
          <w:szCs w:val="22"/>
          <w:lang w:eastAsia="en-US"/>
        </w:rPr>
      </w:pPr>
    </w:p>
    <w:p w:rsidR="004A2F8F" w:rsidRPr="007D1FED" w:rsidRDefault="004A2F8F" w:rsidP="00EB7643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Вместо массива могут быть и другие коллекции и даже строки: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for letter in 'String':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print(letter)</w:t>
      </w:r>
    </w:p>
    <w:p w:rsidR="004A2F8F" w:rsidRPr="00DA1CA4" w:rsidRDefault="004A2F8F" w:rsidP="00497E2E">
      <w:pPr>
        <w:rPr>
          <w:sz w:val="22"/>
          <w:szCs w:val="22"/>
          <w:lang w:val="en-US"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Часто при решении практических задач требуется указать начальное, конечное значение счётчика и шаг изменения. Для этого необходимо воспользоваться функцией </w:t>
      </w:r>
      <w:r w:rsidRPr="000D1BEC">
        <w:rPr>
          <w:rStyle w:val="a3"/>
          <w:sz w:val="22"/>
          <w:szCs w:val="22"/>
          <w:lang w:val="en-US" w:eastAsia="en-US"/>
        </w:rPr>
        <w:t>range</w:t>
      </w:r>
      <w:r w:rsidRPr="007D1FED">
        <w:rPr>
          <w:sz w:val="22"/>
          <w:szCs w:val="22"/>
          <w:lang w:eastAsia="en-US"/>
        </w:rPr>
        <w:t>. Если в функцию передан один параметр, то это будет конечное значение счётчика, начинающегося с 0 с шагом 1. Если 2 параметра, то это будут начальное и конечное значения счётчика. Если в функцию передан третий параметр, то он будет отвечать за шаг изменения счётчика. Вот как может выглядеть код для вывода нечётных цифр от 1 до 10: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fori in range(1, 10, 2):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print(i)</w:t>
      </w:r>
    </w:p>
    <w:p w:rsidR="004A2F8F" w:rsidRPr="00DA1CA4" w:rsidRDefault="004A2F8F" w:rsidP="0038067F">
      <w:pPr>
        <w:rPr>
          <w:sz w:val="22"/>
          <w:szCs w:val="22"/>
          <w:lang w:val="en-US" w:eastAsia="en-US"/>
        </w:rPr>
      </w:pPr>
    </w:p>
    <w:p w:rsidR="004A2F8F" w:rsidRPr="007D1FED" w:rsidRDefault="004A2F8F" w:rsidP="0038067F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У цикла </w:t>
      </w:r>
      <w:r w:rsidRPr="000D1BEC">
        <w:rPr>
          <w:rStyle w:val="a3"/>
          <w:sz w:val="22"/>
          <w:szCs w:val="22"/>
          <w:lang w:val="en-US" w:eastAsia="en-US"/>
        </w:rPr>
        <w:t>for</w:t>
      </w:r>
      <w:r w:rsidRPr="007D1FED">
        <w:rPr>
          <w:sz w:val="22"/>
          <w:szCs w:val="22"/>
          <w:lang w:eastAsia="en-US"/>
        </w:rPr>
        <w:t xml:space="preserve"> есть ещё альтернативная однострочная форма записи. Вот как можно переписать код из примера выше в одну строку: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[print(i) for i in range(1, 10, 2)]</w:t>
      </w:r>
    </w:p>
    <w:p w:rsidR="004A2F8F" w:rsidRPr="007D1FED" w:rsidRDefault="004A2F8F" w:rsidP="0038067F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Но такой подход чаще используют для генерации значений массивов. Пусть, например, требуется создать массив из степеней двойки. Вот как это может быть реализовано: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&gt;&gt;&gt;powers_of_two = [2**i for i in range(9)]</w:t>
      </w:r>
    </w:p>
    <w:p w:rsidR="004A2F8F" w:rsidRPr="00572D08" w:rsidRDefault="004A2F8F" w:rsidP="00572D08">
      <w:pPr>
        <w:pStyle w:val="a7"/>
      </w:pPr>
      <w:r w:rsidRPr="00572D08">
        <w:t>&gt;&gt;&gt;powers_of_two</w:t>
      </w:r>
    </w:p>
    <w:p w:rsidR="004A2F8F" w:rsidRPr="00572D08" w:rsidRDefault="004A2F8F" w:rsidP="00572D08">
      <w:pPr>
        <w:pStyle w:val="a7"/>
      </w:pPr>
      <w:r w:rsidRPr="00572D08">
        <w:t>[1, 2, 4, 8, 16, 32, 64, 128, 256]</w:t>
      </w:r>
    </w:p>
    <w:p w:rsidR="004A2F8F" w:rsidRPr="007D1FED" w:rsidRDefault="004A2F8F" w:rsidP="001265D6">
      <w:pPr>
        <w:rPr>
          <w:sz w:val="22"/>
          <w:szCs w:val="22"/>
          <w:lang w:eastAsia="en-US"/>
        </w:rPr>
      </w:pPr>
    </w:p>
    <w:p w:rsidR="004A2F8F" w:rsidRPr="007D1FED" w:rsidRDefault="004A2F8F" w:rsidP="001265D6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В Python есть ключевые слова </w:t>
      </w:r>
      <w:r w:rsidRPr="000D1BEC">
        <w:rPr>
          <w:rStyle w:val="a3"/>
          <w:sz w:val="22"/>
          <w:szCs w:val="22"/>
          <w:lang w:val="en-US" w:eastAsia="en-US"/>
        </w:rPr>
        <w:t>break</w:t>
      </w:r>
      <w:r w:rsidRPr="007D1FED">
        <w:rPr>
          <w:sz w:val="22"/>
          <w:szCs w:val="22"/>
          <w:lang w:eastAsia="en-US"/>
        </w:rPr>
        <w:t xml:space="preserve"> и </w:t>
      </w:r>
      <w:r w:rsidRPr="000D1BEC">
        <w:rPr>
          <w:rStyle w:val="a3"/>
          <w:sz w:val="22"/>
          <w:szCs w:val="22"/>
          <w:lang w:val="en-US" w:eastAsia="en-US"/>
        </w:rPr>
        <w:t>continue</w:t>
      </w:r>
      <w:r w:rsidRPr="007D1FED">
        <w:rPr>
          <w:sz w:val="22"/>
          <w:szCs w:val="22"/>
          <w:lang w:eastAsia="en-US"/>
        </w:rPr>
        <w:t xml:space="preserve">, смысл которых такой же, как в C++. </w:t>
      </w:r>
      <w:r w:rsidRPr="000D1BEC">
        <w:rPr>
          <w:rStyle w:val="a3"/>
          <w:sz w:val="22"/>
          <w:szCs w:val="22"/>
          <w:lang w:val="en-US" w:eastAsia="en-US"/>
        </w:rPr>
        <w:t>break</w:t>
      </w:r>
      <w:r w:rsidRPr="007D1FED">
        <w:rPr>
          <w:sz w:val="22"/>
          <w:szCs w:val="22"/>
          <w:lang w:eastAsia="en-US"/>
        </w:rPr>
        <w:t xml:space="preserve"> прерывает цикл, </w:t>
      </w:r>
      <w:r w:rsidRPr="000D1BEC">
        <w:rPr>
          <w:rStyle w:val="a3"/>
          <w:sz w:val="22"/>
          <w:szCs w:val="22"/>
          <w:lang w:val="en-US" w:eastAsia="en-US"/>
        </w:rPr>
        <w:t>continue</w:t>
      </w:r>
      <w:r w:rsidRPr="007D1FED">
        <w:rPr>
          <w:sz w:val="22"/>
          <w:szCs w:val="22"/>
          <w:lang w:eastAsia="en-US"/>
        </w:rPr>
        <w:t xml:space="preserve"> позволяет пропустить текущую итерацию и перейти к следующей.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&gt;&gt;&gt;for letter in '</w:t>
      </w:r>
      <w:r w:rsidRPr="00572D08">
        <w:t>привет</w:t>
      </w:r>
      <w:r w:rsidRPr="00DA1CA4">
        <w:rPr>
          <w:lang w:val="en-US"/>
        </w:rPr>
        <w:t>':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...     if letter == '</w:t>
      </w:r>
      <w:r w:rsidRPr="00572D08">
        <w:t>р</w:t>
      </w:r>
      <w:r w:rsidRPr="00DA1CA4">
        <w:rPr>
          <w:lang w:val="en-US"/>
        </w:rPr>
        <w:t>':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...         continue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...     print(letter, end='')</w:t>
      </w:r>
    </w:p>
    <w:p w:rsidR="004A2F8F" w:rsidRPr="00572D08" w:rsidRDefault="004A2F8F" w:rsidP="00572D08">
      <w:pPr>
        <w:pStyle w:val="a7"/>
      </w:pPr>
      <w:r w:rsidRPr="00572D08">
        <w:t xml:space="preserve">... </w:t>
      </w:r>
    </w:p>
    <w:p w:rsidR="004A2F8F" w:rsidRPr="00572D08" w:rsidRDefault="004A2F8F" w:rsidP="00572D08">
      <w:pPr>
        <w:pStyle w:val="a7"/>
      </w:pPr>
      <w:r w:rsidRPr="00572D08">
        <w:t>пивет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Но в отличие от C++, в Python есть особенность. После цикла </w:t>
      </w:r>
      <w:r w:rsidRPr="000D1BEC">
        <w:rPr>
          <w:rStyle w:val="a3"/>
          <w:sz w:val="22"/>
          <w:szCs w:val="22"/>
          <w:lang w:val="en-US" w:eastAsia="en-US"/>
        </w:rPr>
        <w:t>for</w:t>
      </w:r>
      <w:r w:rsidRPr="007D1FED">
        <w:rPr>
          <w:sz w:val="22"/>
          <w:szCs w:val="22"/>
          <w:lang w:eastAsia="en-US"/>
        </w:rPr>
        <w:t xml:space="preserve"> можно указать блок 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 xml:space="preserve">, который выполнится в том случае, если в цикле была выполнена инструкция </w:t>
      </w:r>
      <w:r w:rsidRPr="000D1BEC">
        <w:rPr>
          <w:rStyle w:val="a3"/>
          <w:sz w:val="22"/>
          <w:szCs w:val="22"/>
          <w:lang w:val="en-US" w:eastAsia="en-US"/>
        </w:rPr>
        <w:t>continue</w:t>
      </w:r>
      <w:r w:rsidRPr="007D1FED">
        <w:rPr>
          <w:sz w:val="22"/>
          <w:szCs w:val="22"/>
          <w:lang w:eastAsia="en-US"/>
        </w:rPr>
        <w:t xml:space="preserve"> или </w:t>
      </w:r>
      <w:r w:rsidRPr="000D1BEC">
        <w:rPr>
          <w:rStyle w:val="a3"/>
          <w:sz w:val="22"/>
          <w:szCs w:val="22"/>
          <w:lang w:val="en-US" w:eastAsia="en-US"/>
        </w:rPr>
        <w:t>break</w:t>
      </w:r>
      <w:r w:rsidRPr="007D1FED">
        <w:rPr>
          <w:sz w:val="22"/>
          <w:szCs w:val="22"/>
          <w:lang w:eastAsia="en-US"/>
        </w:rPr>
        <w:t>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for letter in '</w:t>
      </w:r>
      <w:r w:rsidRPr="00572D08">
        <w:t>привет</w:t>
      </w:r>
      <w:r w:rsidRPr="00DA1CA4">
        <w:rPr>
          <w:lang w:val="en-US"/>
        </w:rPr>
        <w:t>':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if letter == 'e':</w:t>
      </w:r>
    </w:p>
    <w:p w:rsidR="004A2F8F" w:rsidRPr="00572D08" w:rsidRDefault="004A2F8F" w:rsidP="00572D08">
      <w:pPr>
        <w:pStyle w:val="a7"/>
      </w:pPr>
      <w:r w:rsidRPr="00572D08">
        <w:t>break</w:t>
      </w:r>
    </w:p>
    <w:p w:rsidR="004A2F8F" w:rsidRPr="00572D08" w:rsidRDefault="004A2F8F" w:rsidP="00572D08">
      <w:pPr>
        <w:pStyle w:val="a7"/>
      </w:pPr>
      <w:r w:rsidRPr="00572D08">
        <w:t>else:</w:t>
      </w:r>
    </w:p>
    <w:p w:rsidR="004A2F8F" w:rsidRPr="00572D08" w:rsidRDefault="004A2F8F" w:rsidP="00572D08">
      <w:pPr>
        <w:pStyle w:val="a7"/>
      </w:pPr>
      <w:r w:rsidRPr="00572D08">
        <w:t>print('Встретилась буква е')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693BD1" w:rsidRDefault="004A2F8F" w:rsidP="00693BD1">
      <w:pPr>
        <w:pStyle w:val="Heading3"/>
      </w:pPr>
      <w:r w:rsidRPr="00693BD1">
        <w:t>Обработка исключений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При работе программы могут возникнуть исключительные ситуации, например, деление на ноль или переполнение стека. Такие ситуации необходимо отлавливать и корректно обрабатывать. Для этого создан механизм исключений. Обработка исключений в Python очень похожа на обработку исключений в C++.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В простейшем случае перехват исключений может быть реализован с использованием инструкций </w:t>
      </w:r>
      <w:r w:rsidRPr="000D1BEC">
        <w:rPr>
          <w:rStyle w:val="a3"/>
          <w:sz w:val="22"/>
          <w:szCs w:val="22"/>
          <w:lang w:val="en-US" w:eastAsia="en-US"/>
        </w:rPr>
        <w:t>try</w:t>
      </w:r>
      <w:r w:rsidRPr="00DA1CA4">
        <w:rPr>
          <w:rStyle w:val="a3"/>
          <w:sz w:val="22"/>
          <w:szCs w:val="22"/>
          <w:lang w:eastAsia="en-US"/>
        </w:rPr>
        <w:t>-</w:t>
      </w:r>
      <w:r w:rsidRPr="000D1BEC">
        <w:rPr>
          <w:rStyle w:val="a3"/>
          <w:sz w:val="22"/>
          <w:szCs w:val="22"/>
          <w:lang w:val="en-US" w:eastAsia="en-US"/>
        </w:rPr>
        <w:t>except</w:t>
      </w:r>
      <w:r w:rsidRPr="007D1FED">
        <w:rPr>
          <w:sz w:val="22"/>
          <w:szCs w:val="22"/>
          <w:lang w:eastAsia="en-US"/>
        </w:rPr>
        <w:t>:</w:t>
      </w:r>
    </w:p>
    <w:p w:rsidR="004A2F8F" w:rsidRPr="00572D08" w:rsidRDefault="004A2F8F" w:rsidP="00572D08">
      <w:pPr>
        <w:pStyle w:val="a7"/>
      </w:pPr>
      <w:r w:rsidRPr="00572D08">
        <w:t>try:</w:t>
      </w:r>
    </w:p>
    <w:p w:rsidR="004A2F8F" w:rsidRPr="00572D08" w:rsidRDefault="004A2F8F" w:rsidP="00572D08">
      <w:pPr>
        <w:pStyle w:val="a7"/>
      </w:pPr>
      <w:r w:rsidRPr="00572D08">
        <w:t xml:space="preserve">    a = int(input('Первый множитель: '))</w:t>
      </w:r>
    </w:p>
    <w:p w:rsidR="004A2F8F" w:rsidRPr="00572D08" w:rsidRDefault="004A2F8F" w:rsidP="00572D08">
      <w:pPr>
        <w:pStyle w:val="a7"/>
      </w:pPr>
      <w:r w:rsidRPr="00572D08">
        <w:t xml:space="preserve">    b = int(input('Второй множитель: '))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print('</w:t>
      </w:r>
      <w:r w:rsidRPr="00572D08">
        <w:t>Результат</w:t>
      </w:r>
      <w:r w:rsidRPr="00DA1CA4">
        <w:rPr>
          <w:lang w:val="en-US"/>
        </w:rPr>
        <w:t>: %d' %(a * b))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except Exception:</w:t>
      </w:r>
    </w:p>
    <w:p w:rsidR="004A2F8F" w:rsidRPr="00572D08" w:rsidRDefault="004A2F8F" w:rsidP="00572D08">
      <w:pPr>
        <w:pStyle w:val="a7"/>
      </w:pPr>
      <w:r w:rsidRPr="00572D08">
        <w:t>print('Некорректные аргументы')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Перехватывать можно разные исключения. В идеале, должен быть свой обработчик под каждый возможный тип исключений. Вот некоторые возможные исключения: </w:t>
      </w:r>
      <w:r w:rsidRPr="000D1BEC">
        <w:rPr>
          <w:rStyle w:val="a3"/>
          <w:sz w:val="22"/>
          <w:szCs w:val="22"/>
          <w:lang w:val="en-US" w:eastAsia="en-US"/>
        </w:rPr>
        <w:t>ZeroDivisionError</w:t>
      </w:r>
      <w:r w:rsidRPr="007D1FED">
        <w:rPr>
          <w:sz w:val="22"/>
          <w:szCs w:val="22"/>
          <w:lang w:eastAsia="en-US"/>
        </w:rPr>
        <w:t xml:space="preserve"> (деление на ноль), </w:t>
      </w:r>
      <w:r w:rsidRPr="000D1BEC">
        <w:rPr>
          <w:rStyle w:val="a3"/>
          <w:sz w:val="22"/>
          <w:szCs w:val="22"/>
          <w:lang w:val="en-US" w:eastAsia="en-US"/>
        </w:rPr>
        <w:t>OverflowError</w:t>
      </w:r>
      <w:r w:rsidRPr="007D1FED">
        <w:rPr>
          <w:sz w:val="22"/>
          <w:szCs w:val="22"/>
          <w:lang w:eastAsia="en-US"/>
        </w:rPr>
        <w:t xml:space="preserve"> (результат арифметической операции слишком велик для представления числа), </w:t>
      </w:r>
      <w:r w:rsidRPr="000D1BEC">
        <w:rPr>
          <w:rStyle w:val="a3"/>
          <w:sz w:val="22"/>
          <w:szCs w:val="22"/>
          <w:lang w:val="en-US" w:eastAsia="en-US"/>
        </w:rPr>
        <w:t>ImportError</w:t>
      </w:r>
      <w:r w:rsidRPr="007D1FED">
        <w:rPr>
          <w:sz w:val="22"/>
          <w:szCs w:val="22"/>
          <w:lang w:eastAsia="en-US"/>
        </w:rPr>
        <w:t xml:space="preserve"> (не удалось импортировать модуль) и т.д.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Кроме ключевых слов </w:t>
      </w:r>
      <w:r w:rsidRPr="000D1BEC">
        <w:rPr>
          <w:rStyle w:val="a3"/>
          <w:sz w:val="22"/>
          <w:szCs w:val="22"/>
          <w:lang w:val="en-US" w:eastAsia="en-US"/>
        </w:rPr>
        <w:t>try</w:t>
      </w:r>
      <w:r w:rsidRPr="007D1FED">
        <w:rPr>
          <w:sz w:val="22"/>
          <w:szCs w:val="22"/>
          <w:lang w:eastAsia="en-US"/>
        </w:rPr>
        <w:t xml:space="preserve"> и </w:t>
      </w:r>
      <w:r w:rsidRPr="000D1BEC">
        <w:rPr>
          <w:rStyle w:val="a3"/>
          <w:sz w:val="22"/>
          <w:szCs w:val="22"/>
          <w:lang w:val="en-US" w:eastAsia="en-US"/>
        </w:rPr>
        <w:t>except</w:t>
      </w:r>
      <w:r w:rsidRPr="007D1FED">
        <w:rPr>
          <w:sz w:val="22"/>
          <w:szCs w:val="22"/>
          <w:lang w:eastAsia="en-US"/>
        </w:rPr>
        <w:t xml:space="preserve"> при обработке исключений могут использоваться инструкции </w:t>
      </w:r>
      <w:r w:rsidRPr="000D1BEC">
        <w:rPr>
          <w:rStyle w:val="a3"/>
          <w:sz w:val="22"/>
          <w:szCs w:val="22"/>
          <w:lang w:val="en-US" w:eastAsia="en-US"/>
        </w:rPr>
        <w:t>finally</w:t>
      </w:r>
      <w:r w:rsidRPr="007D1FED">
        <w:rPr>
          <w:sz w:val="22"/>
          <w:szCs w:val="22"/>
          <w:lang w:eastAsia="en-US"/>
        </w:rPr>
        <w:t xml:space="preserve"> и 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 xml:space="preserve">. </w:t>
      </w:r>
      <w:r w:rsidRPr="000D1BEC">
        <w:rPr>
          <w:rStyle w:val="a3"/>
          <w:sz w:val="22"/>
          <w:szCs w:val="22"/>
          <w:lang w:val="en-US" w:eastAsia="en-US"/>
        </w:rPr>
        <w:t>finally</w:t>
      </w:r>
      <w:r w:rsidRPr="007D1FED">
        <w:rPr>
          <w:sz w:val="22"/>
          <w:szCs w:val="22"/>
          <w:lang w:eastAsia="en-US"/>
        </w:rPr>
        <w:t xml:space="preserve"> выполняет блок инструкций в любом случае, было ли исключение или нет (например, когда необходимо закрыть файл). Инструкция 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 xml:space="preserve"> выполняется в том случае, если исключения не было.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693BD1" w:rsidRDefault="004A2F8F" w:rsidP="00693BD1">
      <w:pPr>
        <w:pStyle w:val="Heading3"/>
      </w:pPr>
      <w:r w:rsidRPr="00693BD1">
        <w:t>Создание собственных функций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Объявление собственных функций в Python начинается с ключевого слова </w:t>
      </w:r>
      <w:r w:rsidRPr="000D1BEC">
        <w:rPr>
          <w:rStyle w:val="a3"/>
          <w:sz w:val="22"/>
          <w:szCs w:val="22"/>
          <w:lang w:val="en-US" w:eastAsia="en-US"/>
        </w:rPr>
        <w:t>def</w:t>
      </w:r>
      <w:r w:rsidRPr="007D1FED">
        <w:rPr>
          <w:sz w:val="22"/>
          <w:szCs w:val="22"/>
          <w:lang w:eastAsia="en-US"/>
        </w:rPr>
        <w:t xml:space="preserve">, за которым через пробел идёт имя функции, а в скобках список её параметров. После закрывающей скобки ставится двоеточие. Тело функции пишется с отступом в 2 или 4 пробела (в зависимости от принятого соглашения). Если функция должна вернуть значение, его записывают после ключевого слова </w:t>
      </w:r>
      <w:r w:rsidRPr="000D1BEC">
        <w:rPr>
          <w:rStyle w:val="a3"/>
          <w:sz w:val="22"/>
          <w:szCs w:val="22"/>
          <w:lang w:val="en-US" w:eastAsia="en-US"/>
        </w:rPr>
        <w:t>return</w:t>
      </w:r>
      <w:r w:rsidRPr="007D1FED">
        <w:rPr>
          <w:sz w:val="22"/>
          <w:szCs w:val="22"/>
          <w:lang w:eastAsia="en-US"/>
        </w:rPr>
        <w:t xml:space="preserve">. Функция может возвращать несколько параметров (см. пример выше – функция </w:t>
      </w:r>
      <w:r w:rsidRPr="000D1BEC">
        <w:rPr>
          <w:rStyle w:val="a3"/>
          <w:sz w:val="22"/>
          <w:szCs w:val="22"/>
          <w:lang w:val="en-US" w:eastAsia="en-US"/>
        </w:rPr>
        <w:t>max</w:t>
      </w:r>
      <w:r w:rsidRPr="007D1FED">
        <w:rPr>
          <w:sz w:val="22"/>
          <w:szCs w:val="22"/>
          <w:lang w:eastAsia="en-US"/>
        </w:rPr>
        <w:t>_). Вот пример функции, определяющей минимальное и максимальное среди переданных двух чисел: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defminmax(a, b):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return (a, b) if a &lt; b else (b, a)</w:t>
      </w:r>
    </w:p>
    <w:p w:rsidR="004A2F8F" w:rsidRPr="00DA1CA4" w:rsidRDefault="004A2F8F" w:rsidP="00497E2E">
      <w:pPr>
        <w:rPr>
          <w:sz w:val="22"/>
          <w:szCs w:val="22"/>
          <w:lang w:val="en-US"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Функции могут параметры по умолчанию. Например, если приведённую ниже функцию вызвать без параметра, она вернёт факториал 5: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&gt;&gt;&gt;def factorial(n=5):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...     return n * factorial(n - 1) if n &gt; 1 else 1</w:t>
      </w:r>
    </w:p>
    <w:p w:rsidR="004A2F8F" w:rsidRPr="00572D08" w:rsidRDefault="004A2F8F" w:rsidP="00572D08">
      <w:pPr>
        <w:pStyle w:val="a7"/>
      </w:pPr>
      <w:r w:rsidRPr="00572D08">
        <w:t xml:space="preserve">... </w:t>
      </w:r>
    </w:p>
    <w:p w:rsidR="004A2F8F" w:rsidRPr="00572D08" w:rsidRDefault="004A2F8F" w:rsidP="00572D08">
      <w:pPr>
        <w:pStyle w:val="a7"/>
      </w:pPr>
      <w:r w:rsidRPr="00572D08">
        <w:t>&gt;&gt;&gt;factorial()</w:t>
      </w:r>
    </w:p>
    <w:p w:rsidR="004A2F8F" w:rsidRPr="00572D08" w:rsidRDefault="004A2F8F" w:rsidP="00572D08">
      <w:pPr>
        <w:pStyle w:val="a7"/>
      </w:pPr>
      <w:r w:rsidRPr="00572D08">
        <w:t>120</w:t>
      </w:r>
    </w:p>
    <w:p w:rsidR="004A2F8F" w:rsidRPr="00572D08" w:rsidRDefault="004A2F8F" w:rsidP="00572D08">
      <w:pPr>
        <w:pStyle w:val="a7"/>
      </w:pPr>
      <w:r w:rsidRPr="00572D08">
        <w:t>&gt;&gt;&gt;factorial(3)</w:t>
      </w:r>
    </w:p>
    <w:p w:rsidR="004A2F8F" w:rsidRPr="00572D08" w:rsidRDefault="004A2F8F" w:rsidP="00572D08">
      <w:pPr>
        <w:pStyle w:val="a7"/>
      </w:pPr>
      <w:r w:rsidRPr="00572D08">
        <w:t>6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</w:p>
    <w:p w:rsidR="004A2F8F" w:rsidRPr="00693BD1" w:rsidRDefault="004A2F8F" w:rsidP="00693BD1">
      <w:pPr>
        <w:pStyle w:val="Heading3"/>
      </w:pPr>
      <w:r w:rsidRPr="00693BD1">
        <w:t>Импорт функций из других файлов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Часто удобно бывает поместить часто используемые функции в отдельный файл, а затем подключать их в свой скрипт и использовать в работе. Ещё более распространённый случай – использование некоторых функций из сторонней библиотеки.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Самый простой способ подключения внешнего файла – директива </w:t>
      </w:r>
      <w:r w:rsidRPr="000D1BEC">
        <w:rPr>
          <w:rStyle w:val="a3"/>
          <w:sz w:val="22"/>
          <w:szCs w:val="22"/>
          <w:lang w:val="en-US" w:eastAsia="en-US"/>
        </w:rPr>
        <w:t>import</w:t>
      </w:r>
      <w:r>
        <w:rPr>
          <w:sz w:val="22"/>
          <w:szCs w:val="22"/>
          <w:lang w:eastAsia="en-US"/>
        </w:rPr>
        <w:t>. Например</w:t>
      </w:r>
    </w:p>
    <w:p w:rsidR="004A2F8F" w:rsidRPr="00572D08" w:rsidRDefault="004A2F8F" w:rsidP="00572D08">
      <w:pPr>
        <w:pStyle w:val="a7"/>
      </w:pPr>
      <w:r w:rsidRPr="00572D08">
        <w:t>import math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Чтобы теперь использовать функции из модуля math, необходимо сначала писать имя модуля, затем точку и имя функции:</w:t>
      </w:r>
    </w:p>
    <w:p w:rsidR="004A2F8F" w:rsidRPr="00572D08" w:rsidRDefault="004A2F8F" w:rsidP="00572D08">
      <w:pPr>
        <w:pStyle w:val="a7"/>
      </w:pPr>
      <w:r w:rsidRPr="00572D08">
        <w:t>&gt;&gt;&gt;math.sqrt(4)</w:t>
      </w:r>
    </w:p>
    <w:p w:rsidR="004A2F8F" w:rsidRPr="00572D08" w:rsidRDefault="004A2F8F" w:rsidP="00572D08">
      <w:pPr>
        <w:pStyle w:val="a7"/>
      </w:pPr>
      <w:r w:rsidRPr="00572D08">
        <w:t>2.0</w:t>
      </w:r>
    </w:p>
    <w:p w:rsidR="004A2F8F" w:rsidRPr="007D1FED" w:rsidRDefault="004A2F8F" w:rsidP="00AD27E4">
      <w:pPr>
        <w:rPr>
          <w:sz w:val="22"/>
          <w:szCs w:val="22"/>
          <w:lang w:eastAsia="en-US"/>
        </w:rPr>
      </w:pPr>
    </w:p>
    <w:p w:rsidR="004A2F8F" w:rsidRPr="007D1FED" w:rsidRDefault="004A2F8F" w:rsidP="00AD27E4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Чтобы не приходилось каждый раз писать имя модуля, можно воспользоваться такой записью:</w:t>
      </w:r>
    </w:p>
    <w:p w:rsidR="004A2F8F" w:rsidRPr="00572D08" w:rsidRDefault="004A2F8F" w:rsidP="00572D08">
      <w:pPr>
        <w:pStyle w:val="a7"/>
      </w:pPr>
      <w:r w:rsidRPr="00572D08">
        <w:t>frommathimport *</w:t>
      </w:r>
    </w:p>
    <w:p w:rsidR="004A2F8F" w:rsidRPr="007D1FED" w:rsidRDefault="004A2F8F" w:rsidP="00AD27E4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Тогда можно будет вызывать функции напрямую без указания имени модуля:</w:t>
      </w:r>
    </w:p>
    <w:p w:rsidR="004A2F8F" w:rsidRPr="00572D08" w:rsidRDefault="004A2F8F" w:rsidP="00572D08">
      <w:pPr>
        <w:pStyle w:val="a7"/>
      </w:pPr>
      <w:r w:rsidRPr="00572D08">
        <w:t>&gt;&gt;&gt;sqrt(4)</w:t>
      </w:r>
    </w:p>
    <w:p w:rsidR="004A2F8F" w:rsidRPr="00572D08" w:rsidRDefault="004A2F8F" w:rsidP="00572D08">
      <w:pPr>
        <w:pStyle w:val="a7"/>
      </w:pPr>
      <w:r w:rsidRPr="00572D08">
        <w:t>2.0</w:t>
      </w:r>
    </w:p>
    <w:p w:rsidR="004A2F8F" w:rsidRPr="007C4972" w:rsidRDefault="004A2F8F" w:rsidP="00497E2E">
      <w:pPr>
        <w:rPr>
          <w:sz w:val="22"/>
          <w:szCs w:val="22"/>
          <w:lang w:val="en-US" w:eastAsia="en-US"/>
        </w:rPr>
      </w:pPr>
      <w:r w:rsidRPr="007D1FED">
        <w:rPr>
          <w:sz w:val="22"/>
          <w:szCs w:val="22"/>
          <w:lang w:eastAsia="en-US"/>
        </w:rPr>
        <w:t>Звёздочка означает, что будут импортированы все функции из модуля. Можно</w:t>
      </w:r>
      <w:r w:rsidRPr="007C4972">
        <w:rPr>
          <w:sz w:val="22"/>
          <w:szCs w:val="22"/>
          <w:lang w:val="en-US" w:eastAsia="en-US"/>
        </w:rPr>
        <w:t xml:space="preserve"> </w:t>
      </w:r>
      <w:r w:rsidRPr="007D1FED">
        <w:rPr>
          <w:sz w:val="22"/>
          <w:szCs w:val="22"/>
          <w:lang w:eastAsia="en-US"/>
        </w:rPr>
        <w:t>указать</w:t>
      </w:r>
      <w:r w:rsidRPr="007C4972">
        <w:rPr>
          <w:sz w:val="22"/>
          <w:szCs w:val="22"/>
          <w:lang w:val="en-US" w:eastAsia="en-US"/>
        </w:rPr>
        <w:t xml:space="preserve"> </w:t>
      </w:r>
      <w:r w:rsidRPr="007D1FED">
        <w:rPr>
          <w:sz w:val="22"/>
          <w:szCs w:val="22"/>
          <w:lang w:eastAsia="en-US"/>
        </w:rPr>
        <w:t>только</w:t>
      </w:r>
      <w:r w:rsidRPr="007C4972">
        <w:rPr>
          <w:sz w:val="22"/>
          <w:szCs w:val="22"/>
          <w:lang w:val="en-US" w:eastAsia="en-US"/>
        </w:rPr>
        <w:t xml:space="preserve"> </w:t>
      </w:r>
      <w:r w:rsidRPr="007D1FED">
        <w:rPr>
          <w:sz w:val="22"/>
          <w:szCs w:val="22"/>
          <w:lang w:eastAsia="en-US"/>
        </w:rPr>
        <w:t>конкретные</w:t>
      </w:r>
      <w:r w:rsidRPr="007C4972">
        <w:rPr>
          <w:sz w:val="22"/>
          <w:szCs w:val="22"/>
          <w:lang w:val="en-US" w:eastAsia="en-US"/>
        </w:rPr>
        <w:t xml:space="preserve"> </w:t>
      </w:r>
      <w:r w:rsidRPr="007D1FED">
        <w:rPr>
          <w:sz w:val="22"/>
          <w:szCs w:val="22"/>
          <w:lang w:eastAsia="en-US"/>
        </w:rPr>
        <w:t>функции</w:t>
      </w:r>
      <w:r w:rsidRPr="007C4972">
        <w:rPr>
          <w:sz w:val="22"/>
          <w:szCs w:val="22"/>
          <w:lang w:val="en-US" w:eastAsia="en-US"/>
        </w:rPr>
        <w:t>:</w:t>
      </w:r>
    </w:p>
    <w:p w:rsidR="004A2F8F" w:rsidRPr="007C4972" w:rsidRDefault="004A2F8F" w:rsidP="00572D08">
      <w:pPr>
        <w:pStyle w:val="a7"/>
        <w:rPr>
          <w:lang w:val="en-US"/>
        </w:rPr>
      </w:pPr>
      <w:r w:rsidRPr="007C4972">
        <w:rPr>
          <w:lang w:val="en-US"/>
        </w:rPr>
        <w:t>&gt;&gt;&gt;frommathimportsqrt, sin</w:t>
      </w:r>
    </w:p>
    <w:p w:rsidR="004A2F8F" w:rsidRPr="007C4972" w:rsidRDefault="004A2F8F" w:rsidP="00572D08">
      <w:pPr>
        <w:pStyle w:val="a7"/>
        <w:rPr>
          <w:lang w:val="en-US"/>
        </w:rPr>
      </w:pPr>
      <w:r w:rsidRPr="007C4972">
        <w:rPr>
          <w:lang w:val="en-US"/>
        </w:rPr>
        <w:t>&gt;&gt;&gt;sin(0)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0.0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&gt;&gt;&gt;cos(0)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NameError: name 'cos' is not defined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&gt;&gt;&gt;Traceback (most recent call last):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 xml:space="preserve">  File "&lt;stdin&gt;", line 1, in &lt;module&gt;</w:t>
      </w:r>
    </w:p>
    <w:p w:rsidR="004A2F8F" w:rsidRPr="00DA1CA4" w:rsidRDefault="004A2F8F" w:rsidP="00497E2E">
      <w:pPr>
        <w:rPr>
          <w:sz w:val="22"/>
          <w:szCs w:val="22"/>
          <w:lang w:val="en-US" w:eastAsia="en-US"/>
        </w:rPr>
      </w:pP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Но на практике такой подход не рекомендуется из-за того, что в разных модулях могут присутствовать функции с одинаковыми именами: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&gt;&gt;&gt;from math import *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&gt;&gt;&gt;fromnumpy import *</w:t>
      </w:r>
    </w:p>
    <w:p w:rsidR="004A2F8F" w:rsidRPr="00572D08" w:rsidRDefault="004A2F8F" w:rsidP="00572D08">
      <w:pPr>
        <w:pStyle w:val="a7"/>
      </w:pPr>
      <w:r w:rsidRPr="00572D08">
        <w:t xml:space="preserve">&gt;&gt;&gt;sqrt(4)  </w:t>
      </w:r>
      <w:r w:rsidRPr="00DA1CA4">
        <w:rPr>
          <w:color w:val="BFBFBF"/>
        </w:rPr>
        <w:t># какая реализация используется? math или numpy?</w:t>
      </w:r>
    </w:p>
    <w:p w:rsidR="004A2F8F" w:rsidRPr="007D1FED" w:rsidRDefault="004A2F8F" w:rsidP="00AD27E4">
      <w:pPr>
        <w:rPr>
          <w:sz w:val="22"/>
          <w:szCs w:val="22"/>
          <w:lang w:eastAsia="en-US"/>
        </w:rPr>
      </w:pPr>
    </w:p>
    <w:p w:rsidR="004A2F8F" w:rsidRPr="007D1FED" w:rsidRDefault="004A2F8F" w:rsidP="00AD27E4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Поэтому чаще для модулей задают псевдонимы, как показано в примерах ниже: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 import numpy as np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&gt;&gt;&gt; import matplotlib.pyplot as plt</w:t>
      </w:r>
    </w:p>
    <w:p w:rsidR="004A2F8F" w:rsidRPr="007C4972" w:rsidRDefault="004A2F8F" w:rsidP="00572D08">
      <w:pPr>
        <w:pStyle w:val="a7"/>
        <w:rPr>
          <w:lang w:val="en-US"/>
        </w:rPr>
      </w:pPr>
      <w:r w:rsidRPr="007C4972">
        <w:rPr>
          <w:lang w:val="en-US"/>
        </w:rPr>
        <w:t>&gt;&gt;&gt;np.sqrt(4)</w:t>
      </w:r>
    </w:p>
    <w:p w:rsidR="004A2F8F" w:rsidRPr="00572D08" w:rsidRDefault="004A2F8F" w:rsidP="00572D08">
      <w:pPr>
        <w:pStyle w:val="a7"/>
      </w:pPr>
      <w:r w:rsidRPr="00572D08">
        <w:t>2.0</w:t>
      </w:r>
    </w:p>
    <w:p w:rsidR="004A2F8F" w:rsidRPr="007D1FED" w:rsidRDefault="004A2F8F" w:rsidP="00AD27E4">
      <w:pPr>
        <w:rPr>
          <w:sz w:val="22"/>
          <w:szCs w:val="22"/>
          <w:lang w:eastAsia="en-US"/>
        </w:rPr>
      </w:pPr>
    </w:p>
    <w:p w:rsidR="004A2F8F" w:rsidRPr="00693BD1" w:rsidRDefault="004A2F8F" w:rsidP="00693BD1">
      <w:pPr>
        <w:pStyle w:val="Heading3"/>
      </w:pPr>
      <w:r w:rsidRPr="00693BD1">
        <w:t>Комментарии</w:t>
      </w:r>
    </w:p>
    <w:p w:rsidR="004A2F8F" w:rsidRPr="007D1FED" w:rsidRDefault="004A2F8F" w:rsidP="00D5105F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Однострочные комментарии в Python начинаются с символа </w:t>
      </w:r>
      <w:r w:rsidRPr="00DA1CA4">
        <w:rPr>
          <w:rStyle w:val="a3"/>
          <w:sz w:val="22"/>
          <w:szCs w:val="22"/>
          <w:lang w:eastAsia="en-US"/>
        </w:rPr>
        <w:t>#</w:t>
      </w:r>
      <w:r w:rsidRPr="007D1FED">
        <w:rPr>
          <w:sz w:val="22"/>
          <w:szCs w:val="22"/>
          <w:lang w:eastAsia="en-US"/>
        </w:rPr>
        <w:t>. Например</w:t>
      </w:r>
    </w:p>
    <w:p w:rsidR="004A2F8F" w:rsidRPr="00572D08" w:rsidRDefault="004A2F8F" w:rsidP="00572D08">
      <w:pPr>
        <w:pStyle w:val="a7"/>
      </w:pPr>
      <w:r w:rsidRPr="00572D08">
        <w:t># это пример однострочного комментария</w:t>
      </w:r>
    </w:p>
    <w:p w:rsidR="004A2F8F" w:rsidRPr="007D1FED" w:rsidRDefault="004A2F8F" w:rsidP="00D5105F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Многострочные комментарии заключаются в тройные кавычки (о</w:t>
      </w:r>
      <w:r>
        <w:rPr>
          <w:sz w:val="22"/>
          <w:szCs w:val="22"/>
          <w:lang w:eastAsia="en-US"/>
        </w:rPr>
        <w:t>динарные или двойные). Например</w:t>
      </w:r>
    </w:p>
    <w:p w:rsidR="004A2F8F" w:rsidRPr="00572D08" w:rsidRDefault="004A2F8F" w:rsidP="00572D08">
      <w:pPr>
        <w:pStyle w:val="a7"/>
      </w:pPr>
      <w:r w:rsidRPr="00572D08">
        <w:t>deffactorial(n):</w:t>
      </w:r>
    </w:p>
    <w:p w:rsidR="004A2F8F" w:rsidRPr="00572D08" w:rsidRDefault="004A2F8F" w:rsidP="00572D08">
      <w:pPr>
        <w:pStyle w:val="a7"/>
      </w:pPr>
      <w:r w:rsidRPr="00572D08">
        <w:t xml:space="preserve">    '''</w:t>
      </w:r>
    </w:p>
    <w:p w:rsidR="004A2F8F" w:rsidRPr="00572D08" w:rsidRDefault="004A2F8F" w:rsidP="00572D08">
      <w:pPr>
        <w:pStyle w:val="a7"/>
      </w:pPr>
      <w:r w:rsidRPr="00572D08">
        <w:t xml:space="preserve">    Рекурсивная функция вычисления факториала числа n</w:t>
      </w:r>
    </w:p>
    <w:p w:rsidR="004A2F8F" w:rsidRPr="00572D08" w:rsidRDefault="004A2F8F" w:rsidP="00572D08">
      <w:pPr>
        <w:pStyle w:val="a7"/>
      </w:pPr>
      <w:r w:rsidRPr="00572D08">
        <w:t xml:space="preserve">    '''</w:t>
      </w:r>
    </w:p>
    <w:p w:rsidR="004A2F8F" w:rsidRPr="00DA1CA4" w:rsidRDefault="004A2F8F" w:rsidP="00572D08">
      <w:pPr>
        <w:pStyle w:val="a7"/>
        <w:rPr>
          <w:lang w:val="en-US"/>
        </w:rPr>
      </w:pPr>
      <w:r w:rsidRPr="00DA1CA4">
        <w:rPr>
          <w:lang w:val="en-US"/>
        </w:rPr>
        <w:t>return 1 if n == 1 else n * factorial(n - 1)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 xml:space="preserve">Этот пример показывает ряд интересных особенностей Python. Во-первых, многострочный комментарий внутри функции. Во-вторых, пример рекурсивной функции (функция </w:t>
      </w:r>
      <w:r w:rsidRPr="000D1BEC">
        <w:rPr>
          <w:rStyle w:val="a3"/>
          <w:sz w:val="22"/>
          <w:szCs w:val="22"/>
          <w:lang w:val="en-US" w:eastAsia="en-US"/>
        </w:rPr>
        <w:t>factorial</w:t>
      </w:r>
      <w:r w:rsidRPr="007D1FED">
        <w:rPr>
          <w:sz w:val="22"/>
          <w:szCs w:val="22"/>
          <w:lang w:eastAsia="en-US"/>
        </w:rPr>
        <w:t xml:space="preserve"> вызывает сама себя). В-третьих, интересная однострочная запись условия </w:t>
      </w:r>
      <w:r w:rsidRPr="000D1BEC">
        <w:rPr>
          <w:rStyle w:val="a3"/>
          <w:sz w:val="22"/>
          <w:szCs w:val="22"/>
          <w:lang w:val="en-US" w:eastAsia="en-US"/>
        </w:rPr>
        <w:t>if</w:t>
      </w:r>
      <w:r w:rsidRPr="00DA1CA4">
        <w:rPr>
          <w:rStyle w:val="a3"/>
          <w:sz w:val="22"/>
          <w:szCs w:val="22"/>
          <w:lang w:eastAsia="en-US"/>
        </w:rPr>
        <w:t>-</w:t>
      </w:r>
      <w:r w:rsidRPr="000D1BEC">
        <w:rPr>
          <w:rStyle w:val="a3"/>
          <w:sz w:val="22"/>
          <w:szCs w:val="22"/>
          <w:lang w:val="en-US" w:eastAsia="en-US"/>
        </w:rPr>
        <w:t>else</w:t>
      </w:r>
      <w:r w:rsidRPr="007D1FED">
        <w:rPr>
          <w:sz w:val="22"/>
          <w:szCs w:val="22"/>
          <w:lang w:eastAsia="en-US"/>
        </w:rPr>
        <w:t>, напоминающая тернарную операцию в C++.</w:t>
      </w:r>
    </w:p>
    <w:p w:rsidR="004A2F8F" w:rsidRPr="007D1FED" w:rsidRDefault="004A2F8F" w:rsidP="00497E2E">
      <w:pPr>
        <w:rPr>
          <w:sz w:val="22"/>
          <w:szCs w:val="22"/>
          <w:lang w:eastAsia="en-US"/>
        </w:rPr>
      </w:pPr>
      <w:r w:rsidRPr="007D1FED">
        <w:rPr>
          <w:sz w:val="22"/>
          <w:szCs w:val="22"/>
          <w:lang w:eastAsia="en-US"/>
        </w:rPr>
        <w:t>Многострочные комментарии обычно используются для документирования функций и классов, поэтому с помощью такого кода можно вывести справку по функции на экран:</w:t>
      </w:r>
    </w:p>
    <w:p w:rsidR="004A2F8F" w:rsidRPr="00572D08" w:rsidRDefault="004A2F8F" w:rsidP="00572D08">
      <w:pPr>
        <w:pStyle w:val="a7"/>
      </w:pPr>
      <w:r w:rsidRPr="00572D08">
        <w:t>&gt;&gt;&gt;factorial.__doc__</w:t>
      </w:r>
    </w:p>
    <w:p w:rsidR="004A2F8F" w:rsidRPr="00572D08" w:rsidRDefault="004A2F8F" w:rsidP="00572D08">
      <w:pPr>
        <w:pStyle w:val="a7"/>
      </w:pPr>
      <w:r w:rsidRPr="00572D08">
        <w:t>'\n    Рекурсивная функция вычисления факториала числа n\n    '</w:t>
      </w:r>
    </w:p>
    <w:p w:rsidR="004A2F8F" w:rsidRPr="00D84290" w:rsidRDefault="004A2F8F" w:rsidP="00497E2E">
      <w:pPr>
        <w:rPr>
          <w:sz w:val="22"/>
          <w:szCs w:val="22"/>
          <w:lang w:eastAsia="en-US"/>
        </w:rPr>
      </w:pPr>
    </w:p>
    <w:sectPr w:rsidR="004A2F8F" w:rsidRPr="00D84290" w:rsidSect="00A252B3">
      <w:pgSz w:w="11906" w:h="16838"/>
      <w:pgMar w:top="993" w:right="850" w:bottom="993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CC4D2A"/>
    <w:multiLevelType w:val="hybridMultilevel"/>
    <w:tmpl w:val="97844C82"/>
    <w:lvl w:ilvl="0" w:tplc="80BE6E38">
      <w:start w:val="1"/>
      <w:numFmt w:val="decimal"/>
      <w:pStyle w:val="a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611245AB"/>
    <w:multiLevelType w:val="hybridMultilevel"/>
    <w:tmpl w:val="D4A2D3A0"/>
    <w:lvl w:ilvl="0" w:tplc="D026C902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2">
    <w:nsid w:val="7B8B507D"/>
    <w:multiLevelType w:val="hybridMultilevel"/>
    <w:tmpl w:val="0036993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defaultTabStop w:val="708"/>
  <w:autoHyphenation/>
  <w:hyphenationZone w:val="357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7E2E"/>
    <w:rsid w:val="0000156C"/>
    <w:rsid w:val="0001526D"/>
    <w:rsid w:val="0001661E"/>
    <w:rsid w:val="000211FC"/>
    <w:rsid w:val="0002591C"/>
    <w:rsid w:val="00040F4A"/>
    <w:rsid w:val="00074FD1"/>
    <w:rsid w:val="00083864"/>
    <w:rsid w:val="000942B2"/>
    <w:rsid w:val="000972FC"/>
    <w:rsid w:val="000A256A"/>
    <w:rsid w:val="000B2B96"/>
    <w:rsid w:val="000C40BC"/>
    <w:rsid w:val="000D1BEC"/>
    <w:rsid w:val="000D56F2"/>
    <w:rsid w:val="000D6B52"/>
    <w:rsid w:val="000E51CC"/>
    <w:rsid w:val="000E55E8"/>
    <w:rsid w:val="000F2F9A"/>
    <w:rsid w:val="0010020B"/>
    <w:rsid w:val="00101C37"/>
    <w:rsid w:val="00102231"/>
    <w:rsid w:val="00121EAA"/>
    <w:rsid w:val="001251DF"/>
    <w:rsid w:val="001265D6"/>
    <w:rsid w:val="00131846"/>
    <w:rsid w:val="001446EE"/>
    <w:rsid w:val="00144E76"/>
    <w:rsid w:val="00146B1F"/>
    <w:rsid w:val="001543F9"/>
    <w:rsid w:val="00157F91"/>
    <w:rsid w:val="0016176E"/>
    <w:rsid w:val="00163DC1"/>
    <w:rsid w:val="0016523F"/>
    <w:rsid w:val="0018727D"/>
    <w:rsid w:val="001C5BC0"/>
    <w:rsid w:val="00202EBC"/>
    <w:rsid w:val="00230C8A"/>
    <w:rsid w:val="00236B5E"/>
    <w:rsid w:val="0026018A"/>
    <w:rsid w:val="00262BF2"/>
    <w:rsid w:val="00266CB5"/>
    <w:rsid w:val="00290DFF"/>
    <w:rsid w:val="002A2361"/>
    <w:rsid w:val="002D1D5D"/>
    <w:rsid w:val="002D6F8A"/>
    <w:rsid w:val="002E5170"/>
    <w:rsid w:val="00320420"/>
    <w:rsid w:val="00324043"/>
    <w:rsid w:val="00325381"/>
    <w:rsid w:val="00333EF9"/>
    <w:rsid w:val="0034003A"/>
    <w:rsid w:val="00354CB6"/>
    <w:rsid w:val="0036056B"/>
    <w:rsid w:val="003656B9"/>
    <w:rsid w:val="0038067F"/>
    <w:rsid w:val="00391FB1"/>
    <w:rsid w:val="003A1BA4"/>
    <w:rsid w:val="003A4661"/>
    <w:rsid w:val="003B685E"/>
    <w:rsid w:val="003C126B"/>
    <w:rsid w:val="003C6A5E"/>
    <w:rsid w:val="003D6BF5"/>
    <w:rsid w:val="003E46E8"/>
    <w:rsid w:val="003E6CEC"/>
    <w:rsid w:val="003E76ED"/>
    <w:rsid w:val="003E79BF"/>
    <w:rsid w:val="003F382C"/>
    <w:rsid w:val="00401173"/>
    <w:rsid w:val="00401F05"/>
    <w:rsid w:val="00402EF7"/>
    <w:rsid w:val="0040477F"/>
    <w:rsid w:val="00406CB8"/>
    <w:rsid w:val="00412BC4"/>
    <w:rsid w:val="004167E0"/>
    <w:rsid w:val="004224F5"/>
    <w:rsid w:val="004270EF"/>
    <w:rsid w:val="00433707"/>
    <w:rsid w:val="00445933"/>
    <w:rsid w:val="00460BFB"/>
    <w:rsid w:val="00465838"/>
    <w:rsid w:val="00473F71"/>
    <w:rsid w:val="0048241D"/>
    <w:rsid w:val="0048494B"/>
    <w:rsid w:val="0048616C"/>
    <w:rsid w:val="00494DAA"/>
    <w:rsid w:val="00496A7F"/>
    <w:rsid w:val="00497E2E"/>
    <w:rsid w:val="004A2F8F"/>
    <w:rsid w:val="004A728C"/>
    <w:rsid w:val="004B0C73"/>
    <w:rsid w:val="004C002B"/>
    <w:rsid w:val="004C4F4A"/>
    <w:rsid w:val="004D0D24"/>
    <w:rsid w:val="004E7404"/>
    <w:rsid w:val="004F14A5"/>
    <w:rsid w:val="004F4879"/>
    <w:rsid w:val="00510BCD"/>
    <w:rsid w:val="0051675A"/>
    <w:rsid w:val="00520E48"/>
    <w:rsid w:val="00522E4B"/>
    <w:rsid w:val="0053292F"/>
    <w:rsid w:val="00537886"/>
    <w:rsid w:val="00546FE2"/>
    <w:rsid w:val="0055467D"/>
    <w:rsid w:val="00555EA4"/>
    <w:rsid w:val="00556EC5"/>
    <w:rsid w:val="005701F1"/>
    <w:rsid w:val="00572D08"/>
    <w:rsid w:val="005804C3"/>
    <w:rsid w:val="00590BA8"/>
    <w:rsid w:val="005A06FD"/>
    <w:rsid w:val="005A278D"/>
    <w:rsid w:val="005A63D8"/>
    <w:rsid w:val="005A779D"/>
    <w:rsid w:val="005B2A28"/>
    <w:rsid w:val="005B2A52"/>
    <w:rsid w:val="005B419C"/>
    <w:rsid w:val="005C3667"/>
    <w:rsid w:val="005C40C4"/>
    <w:rsid w:val="005C65E0"/>
    <w:rsid w:val="005C7FCC"/>
    <w:rsid w:val="005D052D"/>
    <w:rsid w:val="005D23D3"/>
    <w:rsid w:val="005F167A"/>
    <w:rsid w:val="005F255F"/>
    <w:rsid w:val="005F4859"/>
    <w:rsid w:val="00620BDD"/>
    <w:rsid w:val="00622E69"/>
    <w:rsid w:val="0064158F"/>
    <w:rsid w:val="006462F0"/>
    <w:rsid w:val="00651071"/>
    <w:rsid w:val="006573F1"/>
    <w:rsid w:val="006664CD"/>
    <w:rsid w:val="00672AD7"/>
    <w:rsid w:val="006739A4"/>
    <w:rsid w:val="00693BD1"/>
    <w:rsid w:val="006C1906"/>
    <w:rsid w:val="006C6AFA"/>
    <w:rsid w:val="006D3559"/>
    <w:rsid w:val="006D3A03"/>
    <w:rsid w:val="006D6BF5"/>
    <w:rsid w:val="0070722D"/>
    <w:rsid w:val="00714E21"/>
    <w:rsid w:val="007204E2"/>
    <w:rsid w:val="00733C7E"/>
    <w:rsid w:val="00735BF5"/>
    <w:rsid w:val="00760BCC"/>
    <w:rsid w:val="00764BDD"/>
    <w:rsid w:val="00775B9E"/>
    <w:rsid w:val="00790F48"/>
    <w:rsid w:val="007A52B8"/>
    <w:rsid w:val="007B15D2"/>
    <w:rsid w:val="007C4972"/>
    <w:rsid w:val="007D1502"/>
    <w:rsid w:val="007D1FED"/>
    <w:rsid w:val="00804599"/>
    <w:rsid w:val="008073B5"/>
    <w:rsid w:val="0080794C"/>
    <w:rsid w:val="00821359"/>
    <w:rsid w:val="008264A0"/>
    <w:rsid w:val="0083395D"/>
    <w:rsid w:val="008467B7"/>
    <w:rsid w:val="00852F95"/>
    <w:rsid w:val="00870240"/>
    <w:rsid w:val="008762ED"/>
    <w:rsid w:val="008814F6"/>
    <w:rsid w:val="00890AA5"/>
    <w:rsid w:val="00892750"/>
    <w:rsid w:val="008C4688"/>
    <w:rsid w:val="008C7D80"/>
    <w:rsid w:val="008D462D"/>
    <w:rsid w:val="008E4130"/>
    <w:rsid w:val="008F36AB"/>
    <w:rsid w:val="00902506"/>
    <w:rsid w:val="00905F7A"/>
    <w:rsid w:val="00906526"/>
    <w:rsid w:val="00924A2B"/>
    <w:rsid w:val="009453AC"/>
    <w:rsid w:val="00976E95"/>
    <w:rsid w:val="0097796A"/>
    <w:rsid w:val="009925F8"/>
    <w:rsid w:val="009A0AA9"/>
    <w:rsid w:val="009A5013"/>
    <w:rsid w:val="009B1547"/>
    <w:rsid w:val="009D0681"/>
    <w:rsid w:val="009E2498"/>
    <w:rsid w:val="009E7628"/>
    <w:rsid w:val="00A00600"/>
    <w:rsid w:val="00A035E4"/>
    <w:rsid w:val="00A06205"/>
    <w:rsid w:val="00A0749A"/>
    <w:rsid w:val="00A252B3"/>
    <w:rsid w:val="00A273B2"/>
    <w:rsid w:val="00A374BC"/>
    <w:rsid w:val="00A435D6"/>
    <w:rsid w:val="00A479A5"/>
    <w:rsid w:val="00A52E0C"/>
    <w:rsid w:val="00A653EC"/>
    <w:rsid w:val="00A66392"/>
    <w:rsid w:val="00A67889"/>
    <w:rsid w:val="00A7262F"/>
    <w:rsid w:val="00A84A3A"/>
    <w:rsid w:val="00A85F54"/>
    <w:rsid w:val="00A86F7E"/>
    <w:rsid w:val="00A94673"/>
    <w:rsid w:val="00A952A3"/>
    <w:rsid w:val="00AB7FDB"/>
    <w:rsid w:val="00AC4B75"/>
    <w:rsid w:val="00AD27E4"/>
    <w:rsid w:val="00AE1348"/>
    <w:rsid w:val="00AF327D"/>
    <w:rsid w:val="00AF648E"/>
    <w:rsid w:val="00B12DEF"/>
    <w:rsid w:val="00B31C28"/>
    <w:rsid w:val="00B33500"/>
    <w:rsid w:val="00B672CB"/>
    <w:rsid w:val="00B76AFA"/>
    <w:rsid w:val="00B81F70"/>
    <w:rsid w:val="00B87395"/>
    <w:rsid w:val="00BA679D"/>
    <w:rsid w:val="00BB5ED1"/>
    <w:rsid w:val="00BB7461"/>
    <w:rsid w:val="00BC5D95"/>
    <w:rsid w:val="00BD382C"/>
    <w:rsid w:val="00BD5776"/>
    <w:rsid w:val="00BD5982"/>
    <w:rsid w:val="00BD62FB"/>
    <w:rsid w:val="00BD674D"/>
    <w:rsid w:val="00BD7280"/>
    <w:rsid w:val="00BE1CCB"/>
    <w:rsid w:val="00BE3746"/>
    <w:rsid w:val="00C07BDD"/>
    <w:rsid w:val="00C130B7"/>
    <w:rsid w:val="00C25E9E"/>
    <w:rsid w:val="00C3740A"/>
    <w:rsid w:val="00C556EF"/>
    <w:rsid w:val="00C619FA"/>
    <w:rsid w:val="00C72228"/>
    <w:rsid w:val="00C74A69"/>
    <w:rsid w:val="00C819E7"/>
    <w:rsid w:val="00C93E2D"/>
    <w:rsid w:val="00C94848"/>
    <w:rsid w:val="00C97876"/>
    <w:rsid w:val="00C97DAC"/>
    <w:rsid w:val="00CA09DF"/>
    <w:rsid w:val="00CA56C0"/>
    <w:rsid w:val="00CB7D0D"/>
    <w:rsid w:val="00CD1787"/>
    <w:rsid w:val="00CD4A8B"/>
    <w:rsid w:val="00CD7433"/>
    <w:rsid w:val="00CF72DD"/>
    <w:rsid w:val="00D02A8F"/>
    <w:rsid w:val="00D03B9C"/>
    <w:rsid w:val="00D24C1B"/>
    <w:rsid w:val="00D375C5"/>
    <w:rsid w:val="00D46015"/>
    <w:rsid w:val="00D462A6"/>
    <w:rsid w:val="00D5105F"/>
    <w:rsid w:val="00D52B8E"/>
    <w:rsid w:val="00D63A3E"/>
    <w:rsid w:val="00D673EF"/>
    <w:rsid w:val="00D84290"/>
    <w:rsid w:val="00D86066"/>
    <w:rsid w:val="00DA1A41"/>
    <w:rsid w:val="00DA1CA4"/>
    <w:rsid w:val="00DC5319"/>
    <w:rsid w:val="00DF4329"/>
    <w:rsid w:val="00DF56CE"/>
    <w:rsid w:val="00E023EE"/>
    <w:rsid w:val="00E12B6F"/>
    <w:rsid w:val="00E132A8"/>
    <w:rsid w:val="00E22043"/>
    <w:rsid w:val="00E22600"/>
    <w:rsid w:val="00E33271"/>
    <w:rsid w:val="00E408F9"/>
    <w:rsid w:val="00E53621"/>
    <w:rsid w:val="00E620F4"/>
    <w:rsid w:val="00E766C9"/>
    <w:rsid w:val="00E85F40"/>
    <w:rsid w:val="00E86DE3"/>
    <w:rsid w:val="00E90147"/>
    <w:rsid w:val="00E910D4"/>
    <w:rsid w:val="00EA093E"/>
    <w:rsid w:val="00EB10EE"/>
    <w:rsid w:val="00EB6959"/>
    <w:rsid w:val="00EB6B66"/>
    <w:rsid w:val="00EB7643"/>
    <w:rsid w:val="00ED52EF"/>
    <w:rsid w:val="00EE0330"/>
    <w:rsid w:val="00F13C37"/>
    <w:rsid w:val="00F17ABF"/>
    <w:rsid w:val="00F26EA1"/>
    <w:rsid w:val="00F449BB"/>
    <w:rsid w:val="00F56CC9"/>
    <w:rsid w:val="00F71E51"/>
    <w:rsid w:val="00F86ECC"/>
    <w:rsid w:val="00F901BD"/>
    <w:rsid w:val="00FC6F8E"/>
    <w:rsid w:val="00FD17E8"/>
    <w:rsid w:val="00FE1BFC"/>
    <w:rsid w:val="00FE23C1"/>
    <w:rsid w:val="00FE2796"/>
    <w:rsid w:val="00FE6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uiPriority="0"/>
    <w:lsdException w:name="Table Simple 2" w:locked="1" w:uiPriority="0"/>
    <w:lsdException w:name="Table Simple 3" w:locked="1" w:uiPriority="0"/>
    <w:lsdException w:name="Table Classic 1" w:locked="1" w:uiPriority="0"/>
    <w:lsdException w:name="Table Classic 2" w:locked="1" w:uiPriority="0"/>
    <w:lsdException w:name="Table Classic 3" w:locked="1" w:uiPriority="0"/>
    <w:lsdException w:name="Table Classic 4" w:locked="1" w:uiPriority="0"/>
    <w:lsdException w:name="Table Colorful 1" w:locked="1" w:uiPriority="0"/>
    <w:lsdException w:name="Table Colorful 2" w:locked="1" w:uiPriority="0"/>
    <w:lsdException w:name="Table Colorful 3" w:locked="1" w:uiPriority="0"/>
    <w:lsdException w:name="Table Columns 1" w:locked="1" w:uiPriority="0"/>
    <w:lsdException w:name="Table Columns 2" w:locked="1" w:uiPriority="0"/>
    <w:lsdException w:name="Table Columns 3" w:locked="1" w:uiPriority="0"/>
    <w:lsdException w:name="Table Columns 4" w:locked="1" w:uiPriority="0"/>
    <w:lsdException w:name="Table Columns 5" w:locked="1" w:uiPriority="0"/>
    <w:lsdException w:name="Table Grid 1" w:locked="1" w:uiPriority="0"/>
    <w:lsdException w:name="Table Grid 2" w:locked="1" w:uiPriority="0"/>
    <w:lsdException w:name="Table Grid 3" w:locked="1" w:uiPriority="0"/>
    <w:lsdException w:name="Table Grid 4" w:locked="1" w:uiPriority="0"/>
    <w:lsdException w:name="Table Grid 5" w:locked="1" w:uiPriority="0"/>
    <w:lsdException w:name="Table Grid 6" w:locked="1" w:uiPriority="0"/>
    <w:lsdException w:name="Table Grid 7" w:locked="1" w:uiPriority="0"/>
    <w:lsdException w:name="Table Grid 8" w:locked="1" w:uiPriority="0"/>
    <w:lsdException w:name="Table List 1" w:locked="1" w:uiPriority="0"/>
    <w:lsdException w:name="Table List 2" w:locked="1" w:uiPriority="0"/>
    <w:lsdException w:name="Table List 3" w:locked="1" w:uiPriority="0"/>
    <w:lsdException w:name="Table List 4" w:locked="1" w:uiPriority="0"/>
    <w:lsdException w:name="Table List 5" w:locked="1" w:uiPriority="0"/>
    <w:lsdException w:name="Table List 6" w:locked="1" w:uiPriority="0"/>
    <w:lsdException w:name="Table List 7" w:locked="1" w:uiPriority="0"/>
    <w:lsdException w:name="Table List 8" w:locked="1" w:uiPriority="0"/>
    <w:lsdException w:name="Table 3D effects 1" w:locked="1" w:uiPriority="0"/>
    <w:lsdException w:name="Table 3D effects 2" w:locked="1" w:uiPriority="0"/>
    <w:lsdException w:name="Table 3D effects 3" w:locked="1" w:uiPriority="0"/>
    <w:lsdException w:name="Table Contemporary" w:locked="1" w:uiPriority="0"/>
    <w:lsdException w:name="Table Elegant" w:locked="1" w:uiPriority="0"/>
    <w:lsdException w:name="Table Professional" w:locked="1" w:uiPriority="0"/>
    <w:lsdException w:name="Table Subtle 1" w:locked="1" w:uiPriority="0"/>
    <w:lsdException w:name="Table Subtle 2" w:locked="1" w:uiPriority="0"/>
    <w:lsdException w:name="Table Web 1" w:locked="1" w:uiPriority="0"/>
    <w:lsdException w:name="Table Web 2" w:locked="1" w:uiPriority="0"/>
    <w:lsdException w:name="Table Web 3" w:locked="1" w:uiPriority="0"/>
    <w:lsdException w:name="Balloon Text" w:semiHidden="1" w:unhideWhenUsed="1"/>
    <w:lsdException w:name="Table Grid" w:uiPriority="59"/>
    <w:lsdException w:name="Table Theme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CC9"/>
    <w:pPr>
      <w:spacing w:after="120"/>
      <w:ind w:firstLine="567"/>
      <w:jc w:val="both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A56C0"/>
    <w:pPr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90F48"/>
    <w:pPr>
      <w:keepNext/>
      <w:keepLines/>
      <w:spacing w:before="40" w:after="0" w:line="259" w:lineRule="auto"/>
      <w:ind w:firstLine="0"/>
      <w:outlineLvl w:val="1"/>
    </w:pPr>
    <w:rPr>
      <w:rFonts w:ascii="Calibri Light" w:hAnsi="Calibri Light" w:cs="Calibri Light"/>
      <w:color w:val="2E74B5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93BD1"/>
    <w:pPr>
      <w:keepNext/>
      <w:keepLines/>
      <w:spacing w:before="40" w:after="0" w:line="259" w:lineRule="auto"/>
      <w:ind w:firstLine="0"/>
      <w:outlineLvl w:val="2"/>
    </w:pPr>
    <w:rPr>
      <w:rFonts w:ascii="Calibri Light" w:hAnsi="Calibri Light" w:cs="Calibri Light"/>
      <w:color w:val="1F4D78"/>
      <w:sz w:val="24"/>
      <w:szCs w:val="24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A56C0"/>
    <w:rPr>
      <w:rFonts w:ascii="Calibri" w:hAnsi="Calibri" w:cs="Calibri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790F48"/>
    <w:rPr>
      <w:rFonts w:ascii="Calibri Light" w:hAnsi="Calibri Light" w:cs="Calibri Light"/>
      <w:color w:val="2E74B5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93BD1"/>
    <w:rPr>
      <w:rFonts w:ascii="Calibri Light" w:hAnsi="Calibri Light" w:cs="Calibri Light"/>
      <w:color w:val="1F4D78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EB10E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EB10EE"/>
    <w:rPr>
      <w:color w:val="0000FF"/>
      <w:u w:val="single"/>
    </w:rPr>
  </w:style>
  <w:style w:type="paragraph" w:customStyle="1" w:styleId="a0">
    <w:name w:val="маркированный"/>
    <w:basedOn w:val="Normal"/>
    <w:link w:val="a1"/>
    <w:uiPriority w:val="99"/>
    <w:rsid w:val="00A252B3"/>
    <w:pPr>
      <w:numPr>
        <w:numId w:val="1"/>
      </w:numPr>
      <w:spacing w:after="0"/>
      <w:ind w:left="924" w:hanging="357"/>
    </w:pPr>
  </w:style>
  <w:style w:type="paragraph" w:customStyle="1" w:styleId="a2">
    <w:name w:val="код"/>
    <w:basedOn w:val="Normal"/>
    <w:link w:val="a3"/>
    <w:uiPriority w:val="99"/>
    <w:rsid w:val="00EB6959"/>
    <w:pPr>
      <w:autoSpaceDE w:val="0"/>
      <w:autoSpaceDN w:val="0"/>
      <w:adjustRightInd w:val="0"/>
    </w:pPr>
    <w:rPr>
      <w:rFonts w:ascii="Consolas" w:hAnsi="Consolas" w:cs="Consolas"/>
      <w:b/>
      <w:bCs/>
      <w:sz w:val="24"/>
      <w:szCs w:val="24"/>
    </w:rPr>
  </w:style>
  <w:style w:type="character" w:customStyle="1" w:styleId="a1">
    <w:name w:val="маркированный Знак"/>
    <w:basedOn w:val="DefaultParagraphFont"/>
    <w:link w:val="a0"/>
    <w:uiPriority w:val="99"/>
    <w:locked/>
    <w:rsid w:val="00A252B3"/>
    <w:rPr>
      <w:rFonts w:ascii="Calibri" w:hAnsi="Calibri" w:cs="Calibri"/>
      <w:sz w:val="28"/>
      <w:szCs w:val="28"/>
    </w:rPr>
  </w:style>
  <w:style w:type="paragraph" w:customStyle="1" w:styleId="a4">
    <w:name w:val="Выделенный обычный"/>
    <w:basedOn w:val="Normal"/>
    <w:link w:val="a5"/>
    <w:uiPriority w:val="99"/>
    <w:rsid w:val="00F56CC9"/>
    <w:rPr>
      <w:b/>
      <w:bCs/>
    </w:rPr>
  </w:style>
  <w:style w:type="character" w:customStyle="1" w:styleId="a3">
    <w:name w:val="код Знак"/>
    <w:basedOn w:val="DefaultParagraphFont"/>
    <w:link w:val="a2"/>
    <w:uiPriority w:val="99"/>
    <w:locked/>
    <w:rsid w:val="00EB6959"/>
    <w:rPr>
      <w:rFonts w:ascii="Consolas" w:hAnsi="Consolas" w:cs="Consolas"/>
      <w:b/>
      <w:bCs/>
      <w:sz w:val="28"/>
      <w:szCs w:val="28"/>
    </w:rPr>
  </w:style>
  <w:style w:type="character" w:customStyle="1" w:styleId="a5">
    <w:name w:val="Выделенный обычный Знак"/>
    <w:basedOn w:val="DefaultParagraphFont"/>
    <w:link w:val="a4"/>
    <w:uiPriority w:val="99"/>
    <w:locked/>
    <w:rsid w:val="00F56CC9"/>
    <w:rPr>
      <w:rFonts w:ascii="Calibri" w:hAnsi="Calibri" w:cs="Calibri"/>
      <w:b/>
      <w:bCs/>
      <w:sz w:val="28"/>
      <w:szCs w:val="28"/>
    </w:rPr>
  </w:style>
  <w:style w:type="paragraph" w:customStyle="1" w:styleId="a">
    <w:name w:val="нумерованный"/>
    <w:basedOn w:val="Normal"/>
    <w:link w:val="a6"/>
    <w:uiPriority w:val="99"/>
    <w:rsid w:val="00CA56C0"/>
    <w:pPr>
      <w:numPr>
        <w:numId w:val="3"/>
      </w:numPr>
      <w:ind w:left="1134" w:hanging="567"/>
    </w:pPr>
  </w:style>
  <w:style w:type="character" w:styleId="PlaceholderText">
    <w:name w:val="Placeholder Text"/>
    <w:basedOn w:val="DefaultParagraphFont"/>
    <w:uiPriority w:val="99"/>
    <w:semiHidden/>
    <w:rsid w:val="001C5BC0"/>
    <w:rPr>
      <w:color w:val="808080"/>
    </w:rPr>
  </w:style>
  <w:style w:type="character" w:customStyle="1" w:styleId="a6">
    <w:name w:val="нумерованный Знак"/>
    <w:basedOn w:val="DefaultParagraphFont"/>
    <w:link w:val="a"/>
    <w:uiPriority w:val="99"/>
    <w:locked/>
    <w:rsid w:val="00CA56C0"/>
    <w:rPr>
      <w:rFonts w:ascii="Calibri" w:hAnsi="Calibri" w:cs="Calibri"/>
      <w:sz w:val="28"/>
      <w:szCs w:val="28"/>
    </w:rPr>
  </w:style>
  <w:style w:type="paragraph" w:styleId="ListParagraph">
    <w:name w:val="List Paragraph"/>
    <w:basedOn w:val="Normal"/>
    <w:uiPriority w:val="99"/>
    <w:qFormat/>
    <w:rsid w:val="005C7FCC"/>
    <w:pPr>
      <w:ind w:left="720"/>
    </w:pPr>
  </w:style>
  <w:style w:type="paragraph" w:customStyle="1" w:styleId="a7">
    <w:name w:val="код_блочный"/>
    <w:basedOn w:val="Normal"/>
    <w:link w:val="a8"/>
    <w:uiPriority w:val="99"/>
    <w:rsid w:val="00572D08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F2F2F2"/>
      <w:spacing w:after="0"/>
      <w:ind w:firstLine="0"/>
    </w:pPr>
    <w:rPr>
      <w:rFonts w:ascii="Consolas" w:hAnsi="Consolas" w:cs="Consolas"/>
      <w:sz w:val="20"/>
      <w:szCs w:val="20"/>
      <w:lang w:eastAsia="en-US"/>
    </w:rPr>
  </w:style>
  <w:style w:type="character" w:customStyle="1" w:styleId="a8">
    <w:name w:val="код_блочный Знак"/>
    <w:basedOn w:val="DefaultParagraphFont"/>
    <w:link w:val="a7"/>
    <w:uiPriority w:val="99"/>
    <w:locked/>
    <w:rsid w:val="00572D08"/>
    <w:rPr>
      <w:rFonts w:ascii="Consolas" w:eastAsia="Times New Roman" w:hAnsi="Consolas" w:cs="Consolas"/>
      <w:sz w:val="22"/>
      <w:szCs w:val="22"/>
      <w:shd w:val="clear" w:color="auto" w:fill="F2F2F2"/>
      <w:lang w:eastAsia="en-US"/>
    </w:rPr>
  </w:style>
  <w:style w:type="paragraph" w:styleId="Caption">
    <w:name w:val="caption"/>
    <w:basedOn w:val="Normal"/>
    <w:next w:val="Normal"/>
    <w:uiPriority w:val="99"/>
    <w:qFormat/>
    <w:rsid w:val="005701F1"/>
    <w:pPr>
      <w:spacing w:after="200"/>
    </w:pPr>
    <w:rPr>
      <w:i/>
      <w:iCs/>
      <w:color w:val="44546A"/>
      <w:sz w:val="18"/>
      <w:szCs w:val="18"/>
    </w:rPr>
  </w:style>
  <w:style w:type="table" w:styleId="TableGrid">
    <w:name w:val="Table Grid"/>
    <w:basedOn w:val="TableNormal"/>
    <w:uiPriority w:val="99"/>
    <w:rsid w:val="00C74A69"/>
    <w:rPr>
      <w:rFonts w:ascii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uiPriority w:val="99"/>
    <w:rsid w:val="00C97DAC"/>
    <w:rPr>
      <w:rFonts w:ascii="Calibri" w:hAnsi="Calibri"/>
      <w:sz w:val="20"/>
      <w:szCs w:val="20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20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continuum.io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</TotalTime>
  <Pages>10</Pages>
  <Words>2168</Words>
  <Characters>12360</Characters>
  <Application>Microsoft Office Outlook</Application>
  <DocSecurity>0</DocSecurity>
  <Lines>0</Lines>
  <Paragraphs>0</Paragraphs>
  <ScaleCrop>false</ScaleCrop>
  <Company>KAT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subject/>
  <dc:creator>LyalinSG</dc:creator>
  <cp:keywords/>
  <dc:description/>
  <cp:lastModifiedBy>Rattenfanger</cp:lastModifiedBy>
  <cp:revision>3</cp:revision>
  <cp:lastPrinted>2015-01-29T10:18:00Z</cp:lastPrinted>
  <dcterms:created xsi:type="dcterms:W3CDTF">2019-06-30T22:08:00Z</dcterms:created>
  <dcterms:modified xsi:type="dcterms:W3CDTF">2019-06-30T22:15:00Z</dcterms:modified>
</cp:coreProperties>
</file>